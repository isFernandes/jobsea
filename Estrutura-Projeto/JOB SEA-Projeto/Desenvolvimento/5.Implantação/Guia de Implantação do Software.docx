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EAA20F0" w14:textId="77777777" w:rsidR="00F930E2" w:rsidRPr="00CD7520" w:rsidRDefault="002A6F81" w:rsidP="006B06B4">
      <w:pPr>
        <w:jc w:val="center"/>
      </w:pPr>
      <w:r w:rsidRPr="00CD7520">
        <w:rPr>
          <w:noProof/>
        </w:rPr>
        <w:drawing>
          <wp:inline distT="0" distB="0" distL="0" distR="0" wp14:anchorId="54E2E2E8" wp14:editId="1F27B9EC">
            <wp:extent cx="6120130" cy="3442335"/>
            <wp:effectExtent l="0" t="0" r="0" b="57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7C6B" w14:textId="77777777" w:rsidR="00F930E2" w:rsidRPr="00CD7520" w:rsidRDefault="00F930E2" w:rsidP="00F930E2"/>
    <w:p w14:paraId="19B7D7A3" w14:textId="77777777" w:rsidR="00F930E2" w:rsidRPr="00CD7520" w:rsidRDefault="00F930E2" w:rsidP="00F930E2"/>
    <w:p w14:paraId="3CD8359F" w14:textId="77777777" w:rsidR="00F930E2" w:rsidRPr="00CD7520" w:rsidRDefault="00F930E2" w:rsidP="00F930E2"/>
    <w:p w14:paraId="4D8DF173" w14:textId="77777777" w:rsidR="00F930E2" w:rsidRPr="00CD7520" w:rsidRDefault="00F930E2" w:rsidP="00F930E2"/>
    <w:p w14:paraId="597496B4" w14:textId="77777777" w:rsidR="00F930E2" w:rsidRPr="00CD7520" w:rsidRDefault="00F930E2" w:rsidP="00F930E2"/>
    <w:p w14:paraId="68C64DA2" w14:textId="77777777" w:rsidR="00F930E2" w:rsidRPr="00CD7520" w:rsidRDefault="00F930E2" w:rsidP="00F930E2"/>
    <w:p w14:paraId="1A9D1C51" w14:textId="77777777" w:rsidR="00F930E2" w:rsidRPr="00CD7520" w:rsidRDefault="00F930E2" w:rsidP="00F930E2"/>
    <w:p w14:paraId="18540873" w14:textId="77777777" w:rsidR="00F930E2" w:rsidRPr="00CD7520" w:rsidRDefault="00F930E2" w:rsidP="00F930E2"/>
    <w:p w14:paraId="6AD4E004" w14:textId="77777777" w:rsidR="00F930E2" w:rsidRPr="00CD7520" w:rsidRDefault="00F930E2" w:rsidP="00F930E2"/>
    <w:p w14:paraId="03A2FB28" w14:textId="77777777" w:rsidR="00F930E2" w:rsidRPr="00CD7520" w:rsidRDefault="00F930E2" w:rsidP="00F930E2"/>
    <w:p w14:paraId="1E89F132" w14:textId="77777777" w:rsidR="00F930E2" w:rsidRPr="00CD7520" w:rsidRDefault="00F930E2" w:rsidP="00F930E2">
      <w:r w:rsidRPr="00CD7520">
        <w:rPr>
          <w:i/>
          <w:noProof/>
          <w:color w:val="0000FF"/>
          <w:lang w:val="pt-PT" w:eastAsia="pt-PT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2144BD4" wp14:editId="6FADED96">
                <wp:simplePos x="0" y="0"/>
                <wp:positionH relativeFrom="column">
                  <wp:posOffset>-687780</wp:posOffset>
                </wp:positionH>
                <wp:positionV relativeFrom="paragraph">
                  <wp:posOffset>47551</wp:posOffset>
                </wp:positionV>
                <wp:extent cx="7102549" cy="712470"/>
                <wp:effectExtent l="0" t="0" r="3175" b="0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549" cy="712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C00000"/>
                              </w:rPr>
                              <w:alias w:val="Título"/>
                              <w:tag w:val=""/>
                              <w:id w:val="-1202546390"/>
                              <w:placeholder>
                                <w:docPart w:val="5E0A71581D2B45B0A0F811481636D45E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3BD515B" w14:textId="77777777" w:rsidR="00F930E2" w:rsidRPr="0037364C" w:rsidRDefault="00B755C7" w:rsidP="00F930E2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C00000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color w:val="C00000"/>
                                  </w:rPr>
                                  <w:t>Guia de Implantação</w:t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2144BD4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54.15pt;margin-top:3.75pt;width:559.25pt;height:56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C00000"/>
                        </w:rPr>
                        <w:alias w:val="Título"/>
                        <w:tag w:val=""/>
                        <w:id w:val="-1202546390"/>
                        <w:placeholder>
                          <w:docPart w:val="5E0A71581D2B45B0A0F811481636D45E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p w14:paraId="13BD515B" w14:textId="77777777" w:rsidR="00F930E2" w:rsidRPr="0037364C" w:rsidRDefault="00B755C7" w:rsidP="00F930E2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C00000"/>
                            </w:rPr>
                          </w:pPr>
                          <w:r>
                            <w:rPr>
                              <w:rFonts w:ascii="Segoe UI" w:hAnsi="Segoe UI" w:cs="Segoe UI"/>
                              <w:color w:val="C00000"/>
                            </w:rPr>
                            <w:t>Guia de Implantação</w:t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</w:p>
    <w:p w14:paraId="2CF6BF77" w14:textId="77777777" w:rsidR="00F930E2" w:rsidRPr="00CD7520" w:rsidRDefault="00F930E2" w:rsidP="00F930E2"/>
    <w:p w14:paraId="111C09D5" w14:textId="77777777" w:rsidR="00F930E2" w:rsidRPr="00CD7520" w:rsidRDefault="00F930E2" w:rsidP="00F930E2"/>
    <w:p w14:paraId="7BB1DC6F" w14:textId="77777777" w:rsidR="00F930E2" w:rsidRPr="00CD7520" w:rsidRDefault="00F930E2" w:rsidP="00F930E2">
      <w:r w:rsidRPr="00CD7520">
        <w:rPr>
          <w:i/>
          <w:noProof/>
          <w:color w:val="0000FF"/>
          <w:lang w:val="pt-PT" w:eastAsia="pt-PT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809112" wp14:editId="254A49DD">
                <wp:simplePos x="0" y="0"/>
                <wp:positionH relativeFrom="column">
                  <wp:posOffset>-690881</wp:posOffset>
                </wp:positionH>
                <wp:positionV relativeFrom="paragraph">
                  <wp:posOffset>196850</wp:posOffset>
                </wp:positionV>
                <wp:extent cx="7102475" cy="597535"/>
                <wp:effectExtent l="0" t="0" r="3175" b="0"/>
                <wp:wrapNone/>
                <wp:docPr id="1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02475" cy="597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b w:val="0"/>
                                <w:color w:val="1D1B11" w:themeColor="background2" w:themeShade="1A"/>
                                <w:sz w:val="32"/>
                                <w:szCs w:val="32"/>
                              </w:rPr>
                              <w:alias w:val="Assunto"/>
                              <w:tag w:val=""/>
                              <w:id w:val="1073392669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126EF359" w14:textId="77777777" w:rsidR="00F930E2" w:rsidRPr="0037364C" w:rsidRDefault="00F930E2" w:rsidP="00F930E2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 xml:space="preserve">Versão </w:t>
                                </w:r>
                                <w:r w:rsidR="002A6F81">
                                  <w:rPr>
                                    <w:rFonts w:ascii="Segoe UI" w:hAnsi="Segoe UI" w:cs="Segoe UI"/>
                                    <w:b w:val="0"/>
                                    <w:color w:val="1D1B11" w:themeColor="background2" w:themeShade="1A"/>
                                    <w:sz w:val="32"/>
                                    <w:szCs w:val="32"/>
                                    <w:lang w:val="pt-PT"/>
                                  </w:rPr>
                                  <w:t>1</w:t>
                                </w:r>
                              </w:p>
                            </w:sdtContent>
                          </w:sdt>
                          <w:p w14:paraId="457A49D7" w14:textId="77777777" w:rsidR="00F930E2" w:rsidRPr="0037364C" w:rsidRDefault="00F930E2" w:rsidP="00F930E2">
                            <w:pPr>
                              <w:pStyle w:val="Titulodocumento"/>
                              <w:jc w:val="right"/>
                              <w:rPr>
                                <w:rFonts w:ascii="Segoe UI" w:hAnsi="Segoe UI" w:cs="Segoe UI"/>
                                <w:b w:val="0"/>
                                <w:color w:val="1D1B11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  <w:p w14:paraId="7F6F92E5" w14:textId="77777777" w:rsidR="00F930E2" w:rsidRPr="0037364C" w:rsidRDefault="00F930E2" w:rsidP="00F930E2">
                            <w:pPr>
                              <w:pStyle w:val="Sumrio1"/>
                              <w:jc w:val="right"/>
                              <w:rPr>
                                <w:rFonts w:ascii="Segoe UI" w:hAnsi="Segoe UI" w:cs="Segoe UI"/>
                                <w:color w:val="1D1B11" w:themeColor="background2" w:themeShade="1A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09112" id="_x0000_s1027" type="#_x0000_t202" style="position:absolute;left:0;text-align:left;margin-left:-54.4pt;margin-top:15.5pt;width:559.25pt;height:4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b w:val="0"/>
                          <w:color w:val="1D1B11" w:themeColor="background2" w:themeShade="1A"/>
                          <w:sz w:val="32"/>
                          <w:szCs w:val="32"/>
                        </w:rPr>
                        <w:alias w:val="Assunto"/>
                        <w:tag w:val=""/>
                        <w:id w:val="1073392669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p w14:paraId="126EF359" w14:textId="77777777" w:rsidR="00F930E2" w:rsidRPr="0037364C" w:rsidRDefault="00F930E2" w:rsidP="00F930E2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  <w:lang w:val="pt-PT"/>
                            </w:rPr>
                            <w:t xml:space="preserve">Versão </w:t>
                          </w:r>
                          <w:r w:rsidR="002A6F81">
                            <w:rPr>
                              <w:rFonts w:ascii="Segoe UI" w:hAnsi="Segoe UI" w:cs="Segoe UI"/>
                              <w:b w:val="0"/>
                              <w:color w:val="1D1B11" w:themeColor="background2" w:themeShade="1A"/>
                              <w:sz w:val="32"/>
                              <w:szCs w:val="32"/>
                              <w:lang w:val="pt-PT"/>
                            </w:rPr>
                            <w:t>1</w:t>
                          </w:r>
                        </w:p>
                      </w:sdtContent>
                    </w:sdt>
                    <w:p w14:paraId="457A49D7" w14:textId="77777777" w:rsidR="00F930E2" w:rsidRPr="0037364C" w:rsidRDefault="00F930E2" w:rsidP="00F930E2">
                      <w:pPr>
                        <w:pStyle w:val="Titulodocumento"/>
                        <w:jc w:val="right"/>
                        <w:rPr>
                          <w:rFonts w:ascii="Segoe UI" w:hAnsi="Segoe UI" w:cs="Segoe UI"/>
                          <w:b w:val="0"/>
                          <w:color w:val="1D1B11" w:themeColor="background2" w:themeShade="1A"/>
                          <w:sz w:val="32"/>
                          <w:szCs w:val="32"/>
                        </w:rPr>
                      </w:pPr>
                    </w:p>
                    <w:p w14:paraId="7F6F92E5" w14:textId="77777777" w:rsidR="00F930E2" w:rsidRPr="0037364C" w:rsidRDefault="00F930E2" w:rsidP="00F930E2">
                      <w:pPr>
                        <w:pStyle w:val="Sumrio1"/>
                        <w:jc w:val="right"/>
                        <w:rPr>
                          <w:rFonts w:ascii="Segoe UI" w:hAnsi="Segoe UI" w:cs="Segoe UI"/>
                          <w:color w:val="1D1B11" w:themeColor="background2" w:themeShade="1A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1628708" w14:textId="77777777" w:rsidR="00F930E2" w:rsidRPr="00CD7520" w:rsidRDefault="00F930E2" w:rsidP="00F930E2"/>
    <w:p w14:paraId="6BE32FB8" w14:textId="77777777" w:rsidR="00F930E2" w:rsidRPr="00CD7520" w:rsidRDefault="00F930E2" w:rsidP="00F930E2"/>
    <w:p w14:paraId="05AAA2C1" w14:textId="77777777" w:rsidR="00F930E2" w:rsidRPr="00CD7520" w:rsidRDefault="00F930E2" w:rsidP="00F930E2"/>
    <w:p w14:paraId="7E3271CB" w14:textId="77777777" w:rsidR="00F930E2" w:rsidRPr="00CD7520" w:rsidRDefault="00F930E2" w:rsidP="00F930E2"/>
    <w:p w14:paraId="704474F9" w14:textId="77777777" w:rsidR="00F930E2" w:rsidRPr="00CD7520" w:rsidRDefault="00F930E2" w:rsidP="00F930E2"/>
    <w:p w14:paraId="0D487AF5" w14:textId="77777777" w:rsidR="00F930E2" w:rsidRPr="00CD7520" w:rsidRDefault="00F930E2" w:rsidP="00F930E2">
      <w:r w:rsidRPr="00CD7520">
        <w:tab/>
      </w:r>
    </w:p>
    <w:p w14:paraId="30A1BE47" w14:textId="77777777" w:rsidR="00F930E2" w:rsidRPr="00CD7520" w:rsidRDefault="00F930E2" w:rsidP="00F930E2"/>
    <w:p w14:paraId="480D8940" w14:textId="77777777" w:rsidR="00F930E2" w:rsidRPr="00CD7520" w:rsidRDefault="00F930E2" w:rsidP="00F930E2"/>
    <w:p w14:paraId="4A5745D3" w14:textId="77777777" w:rsidR="00F930E2" w:rsidRPr="00CD7520" w:rsidRDefault="00F930E2" w:rsidP="00F930E2"/>
    <w:p w14:paraId="111E86DF" w14:textId="77777777" w:rsidR="00F930E2" w:rsidRPr="00CD7520" w:rsidRDefault="00F930E2" w:rsidP="00F930E2"/>
    <w:p w14:paraId="5B28DCF8" w14:textId="77777777" w:rsidR="00F930E2" w:rsidRPr="00CD7520" w:rsidRDefault="00F930E2" w:rsidP="00F930E2"/>
    <w:p w14:paraId="49B20CA1" w14:textId="77777777" w:rsidR="00F930E2" w:rsidRPr="00CD7520" w:rsidRDefault="00F930E2" w:rsidP="00F930E2"/>
    <w:p w14:paraId="4E9B63F7" w14:textId="77777777" w:rsidR="00F930E2" w:rsidRPr="00CD7520" w:rsidRDefault="00F930E2" w:rsidP="00F930E2"/>
    <w:p w14:paraId="3A56CEA7" w14:textId="77777777" w:rsidR="00F930E2" w:rsidRPr="00CD7520" w:rsidRDefault="00F930E2" w:rsidP="00F930E2"/>
    <w:p w14:paraId="2F42A0EE" w14:textId="77777777" w:rsidR="00F930E2" w:rsidRPr="00CD7520" w:rsidRDefault="00F930E2" w:rsidP="00F930E2"/>
    <w:p w14:paraId="2A249025" w14:textId="77777777" w:rsidR="00F930E2" w:rsidRPr="00CD7520" w:rsidRDefault="00F930E2" w:rsidP="00F930E2"/>
    <w:p w14:paraId="57BAB26F" w14:textId="77777777" w:rsidR="00F930E2" w:rsidRPr="00CD7520" w:rsidRDefault="00F930E2" w:rsidP="00F930E2"/>
    <w:p w14:paraId="305C21BE" w14:textId="77777777" w:rsidR="00F930E2" w:rsidRPr="00CD7520" w:rsidRDefault="00F930E2" w:rsidP="00F930E2">
      <w:pPr>
        <w:tabs>
          <w:tab w:val="left" w:pos="3700"/>
        </w:tabs>
      </w:pPr>
      <w:r w:rsidRPr="00CD7520">
        <w:tab/>
      </w:r>
    </w:p>
    <w:p w14:paraId="5987528F" w14:textId="77777777" w:rsidR="00F930E2" w:rsidRPr="00CD7520" w:rsidRDefault="00F930E2" w:rsidP="00F930E2">
      <w:pPr>
        <w:tabs>
          <w:tab w:val="left" w:pos="3700"/>
        </w:tabs>
        <w:sectPr w:rsidR="00F930E2" w:rsidRPr="00CD7520">
          <w:headerReference w:type="first" r:id="rId8"/>
          <w:footerReference w:type="first" r:id="rId9"/>
          <w:pgSz w:w="11907" w:h="16840" w:code="9"/>
          <w:pgMar w:top="851" w:right="851" w:bottom="851" w:left="1418" w:header="851" w:footer="851" w:gutter="0"/>
          <w:cols w:space="708"/>
          <w:docGrid w:linePitch="360"/>
        </w:sectPr>
      </w:pPr>
      <w:r w:rsidRPr="00CD7520">
        <w:rPr>
          <w:noProof/>
          <w:lang w:val="pt-PT" w:eastAsia="pt-PT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007389" wp14:editId="625D16D9">
                <wp:simplePos x="0" y="0"/>
                <wp:positionH relativeFrom="column">
                  <wp:posOffset>-751205</wp:posOffset>
                </wp:positionH>
                <wp:positionV relativeFrom="paragraph">
                  <wp:posOffset>292100</wp:posOffset>
                </wp:positionV>
                <wp:extent cx="7269480" cy="426085"/>
                <wp:effectExtent l="0" t="0" r="7620" b="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69480" cy="426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rFonts w:ascii="Segoe UI" w:hAnsi="Segoe UI" w:cs="Segoe UI"/>
                                <w:color w:val="1D1B11" w:themeColor="background2" w:themeShade="1A"/>
                                <w:sz w:val="40"/>
                                <w:lang w:val="es-ES"/>
                              </w:rPr>
                              <w:alias w:val="Gestor"/>
                              <w:tag w:val=""/>
                              <w:id w:val="-2105568354"/>
                              <w:dataBinding w:prefixMappings="xmlns:ns0='http://schemas.openxmlformats.org/officeDocument/2006/extended-properties' " w:xpath="/ns0:Properties[1]/ns0:Manager[1]" w:storeItemID="{6668398D-A668-4E3E-A5EB-62B293D839F1}"/>
                              <w:text/>
                            </w:sdtPr>
                            <w:sdtEndPr/>
                            <w:sdtContent>
                              <w:p w14:paraId="5C9664C9" w14:textId="77777777" w:rsidR="00F930E2" w:rsidRPr="002A6F81" w:rsidRDefault="002A6F81" w:rsidP="00F930E2">
                                <w:pPr>
                                  <w:pStyle w:val="Titulodocumento"/>
                                  <w:jc w:val="center"/>
                                  <w:rPr>
                                    <w:rFonts w:ascii="Segoe UI" w:hAnsi="Segoe UI" w:cs="Segoe UI"/>
                                    <w:color w:val="1D1B11" w:themeColor="background2" w:themeShade="1A"/>
                                    <w:sz w:val="40"/>
                                    <w:lang w:val="es-ES"/>
                                  </w:rPr>
                                </w:pPr>
                                <w:r w:rsidRPr="002A6F81">
                                  <w:rPr>
                                    <w:rFonts w:ascii="Segoe UI" w:hAnsi="Segoe UI" w:cs="Segoe UI"/>
                                    <w:color w:val="1D1B11" w:themeColor="background2" w:themeShade="1A"/>
                                    <w:sz w:val="40"/>
                                    <w:lang w:val="es-ES"/>
                                  </w:rPr>
                                  <w:t>JOB SEA – MAR DE OPORTUNIDADES</w:t>
                                </w:r>
                              </w:p>
                            </w:sdtContent>
                          </w:sdt>
                          <w:p w14:paraId="10A55375" w14:textId="77777777" w:rsidR="00F930E2" w:rsidRPr="002A6F81" w:rsidRDefault="00F930E2" w:rsidP="00F930E2">
                            <w:pPr>
                              <w:pStyle w:val="Titulodocumento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007389" id="Text Box 4" o:spid="_x0000_s1028" type="#_x0000_t202" style="position:absolute;left:0;text-align:left;margin-left:-59.15pt;margin-top:23pt;width:572.4pt;height:3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" stroked="f">
                <v:textbox>
                  <w:txbxContent>
                    <w:sdt>
                      <w:sdtPr>
                        <w:rPr>
                          <w:rFonts w:ascii="Segoe UI" w:hAnsi="Segoe UI" w:cs="Segoe UI"/>
                          <w:color w:val="1D1B11" w:themeColor="background2" w:themeShade="1A"/>
                          <w:sz w:val="40"/>
                          <w:lang w:val="es-ES"/>
                        </w:rPr>
                        <w:alias w:val="Gestor"/>
                        <w:tag w:val=""/>
                        <w:id w:val="-2105568354"/>
                        <w:dataBinding w:prefixMappings="xmlns:ns0='http://schemas.openxmlformats.org/officeDocument/2006/extended-properties' " w:xpath="/ns0:Properties[1]/ns0:Manager[1]" w:storeItemID="{6668398D-A668-4E3E-A5EB-62B293D839F1}"/>
                        <w:text/>
                      </w:sdtPr>
                      <w:sdtEndPr/>
                      <w:sdtContent>
                        <w:p w14:paraId="5C9664C9" w14:textId="77777777" w:rsidR="00F930E2" w:rsidRPr="002A6F81" w:rsidRDefault="002A6F81" w:rsidP="00F930E2">
                          <w:pPr>
                            <w:pStyle w:val="Titulodocumento"/>
                            <w:jc w:val="center"/>
                            <w:rPr>
                              <w:rFonts w:ascii="Segoe UI" w:hAnsi="Segoe UI" w:cs="Segoe UI"/>
                              <w:color w:val="1D1B11" w:themeColor="background2" w:themeShade="1A"/>
                              <w:sz w:val="40"/>
                              <w:lang w:val="es-ES"/>
                            </w:rPr>
                          </w:pPr>
                          <w:r w:rsidRPr="002A6F81">
                            <w:rPr>
                              <w:rFonts w:ascii="Segoe UI" w:hAnsi="Segoe UI" w:cs="Segoe UI"/>
                              <w:color w:val="1D1B11" w:themeColor="background2" w:themeShade="1A"/>
                              <w:sz w:val="40"/>
                              <w:lang w:val="es-ES"/>
                            </w:rPr>
                            <w:t>JOB SEA – MAR DE OPORTUNIDADES</w:t>
                          </w:r>
                        </w:p>
                      </w:sdtContent>
                    </w:sdt>
                    <w:p w14:paraId="10A55375" w14:textId="77777777" w:rsidR="00F930E2" w:rsidRPr="002A6F81" w:rsidRDefault="00F930E2" w:rsidP="00F930E2">
                      <w:pPr>
                        <w:pStyle w:val="Titulodocumento"/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D7520">
        <w:tab/>
      </w:r>
    </w:p>
    <w:p w14:paraId="37771E4D" w14:textId="77777777" w:rsidR="00D77DA4" w:rsidRPr="00CD7520" w:rsidRDefault="00D77DA4">
      <w:pPr>
        <w:pStyle w:val="Ttulo"/>
        <w:jc w:val="center"/>
        <w:rPr>
          <w:rFonts w:cs="Arial"/>
          <w:sz w:val="20"/>
        </w:rPr>
      </w:pPr>
      <w:r w:rsidRPr="00CD7520">
        <w:rPr>
          <w:rFonts w:cs="Arial"/>
          <w:sz w:val="20"/>
        </w:rPr>
        <w:lastRenderedPageBreak/>
        <w:t>Histórico de Revisões</w:t>
      </w:r>
    </w:p>
    <w:tbl>
      <w:tblPr>
        <w:tblW w:w="9720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50"/>
        <w:gridCol w:w="1080"/>
        <w:gridCol w:w="4680"/>
        <w:gridCol w:w="2410"/>
      </w:tblGrid>
      <w:tr w:rsidR="00F930E2" w:rsidRPr="00CD7520" w14:paraId="43AC4A42" w14:textId="77777777" w:rsidTr="007D4438">
        <w:trPr>
          <w:trHeight w:val="284"/>
        </w:trPr>
        <w:tc>
          <w:tcPr>
            <w:tcW w:w="1550" w:type="dxa"/>
            <w:shd w:val="clear" w:color="auto" w:fill="C00000"/>
          </w:tcPr>
          <w:p w14:paraId="6FD24E74" w14:textId="77777777" w:rsidR="00F930E2" w:rsidRPr="00CD7520" w:rsidRDefault="00F930E2" w:rsidP="007D4438">
            <w:pPr>
              <w:jc w:val="center"/>
              <w:rPr>
                <w:b/>
                <w:bCs/>
                <w:color w:val="FFFFFF" w:themeColor="background1"/>
              </w:rPr>
            </w:pPr>
            <w:r w:rsidRPr="00CD7520">
              <w:rPr>
                <w:b/>
                <w:bCs/>
                <w:color w:val="FFFFFF" w:themeColor="background1"/>
              </w:rPr>
              <w:t>Data</w:t>
            </w:r>
          </w:p>
        </w:tc>
        <w:tc>
          <w:tcPr>
            <w:tcW w:w="1080" w:type="dxa"/>
            <w:shd w:val="clear" w:color="auto" w:fill="C00000"/>
          </w:tcPr>
          <w:p w14:paraId="7218BA37" w14:textId="77777777" w:rsidR="00F930E2" w:rsidRPr="00CD7520" w:rsidRDefault="00F930E2" w:rsidP="007D4438">
            <w:pPr>
              <w:jc w:val="center"/>
              <w:rPr>
                <w:b/>
                <w:bCs/>
                <w:color w:val="FFFFFF" w:themeColor="background1"/>
              </w:rPr>
            </w:pPr>
            <w:r w:rsidRPr="00CD7520">
              <w:rPr>
                <w:b/>
                <w:bCs/>
                <w:color w:val="FFFFFF" w:themeColor="background1"/>
              </w:rPr>
              <w:t>Versão</w:t>
            </w:r>
          </w:p>
        </w:tc>
        <w:tc>
          <w:tcPr>
            <w:tcW w:w="4680" w:type="dxa"/>
            <w:shd w:val="clear" w:color="auto" w:fill="C00000"/>
          </w:tcPr>
          <w:p w14:paraId="39ACB668" w14:textId="77777777" w:rsidR="00F930E2" w:rsidRPr="00CD7520" w:rsidRDefault="00F930E2" w:rsidP="007D4438">
            <w:pPr>
              <w:jc w:val="center"/>
              <w:rPr>
                <w:b/>
                <w:bCs/>
                <w:color w:val="FFFFFF" w:themeColor="background1"/>
              </w:rPr>
            </w:pPr>
            <w:r w:rsidRPr="00CD7520">
              <w:rPr>
                <w:b/>
                <w:bCs/>
                <w:color w:val="FFFFFF" w:themeColor="background1"/>
              </w:rPr>
              <w:t>Descrição</w:t>
            </w:r>
          </w:p>
        </w:tc>
        <w:tc>
          <w:tcPr>
            <w:tcW w:w="2410" w:type="dxa"/>
            <w:shd w:val="clear" w:color="auto" w:fill="C00000"/>
          </w:tcPr>
          <w:p w14:paraId="31DE994F" w14:textId="77777777" w:rsidR="00F930E2" w:rsidRPr="00CD7520" w:rsidRDefault="00F930E2" w:rsidP="007D4438">
            <w:pPr>
              <w:jc w:val="center"/>
              <w:rPr>
                <w:b/>
                <w:bCs/>
                <w:color w:val="FFFFFF" w:themeColor="background1"/>
              </w:rPr>
            </w:pPr>
            <w:r w:rsidRPr="00CD7520">
              <w:rPr>
                <w:b/>
                <w:bCs/>
                <w:color w:val="FFFFFF" w:themeColor="background1"/>
              </w:rPr>
              <w:t>Autor</w:t>
            </w:r>
          </w:p>
        </w:tc>
      </w:tr>
      <w:tr w:rsidR="00F930E2" w:rsidRPr="00CD7520" w14:paraId="22F33C74" w14:textId="77777777" w:rsidTr="007D4438">
        <w:trPr>
          <w:trHeight w:val="284"/>
        </w:trPr>
        <w:tc>
          <w:tcPr>
            <w:tcW w:w="1550" w:type="dxa"/>
          </w:tcPr>
          <w:p w14:paraId="43A9A8A8" w14:textId="3E7F4FCF" w:rsidR="00F930E2" w:rsidRPr="00CD7520" w:rsidRDefault="002A6F81" w:rsidP="007D4438">
            <w:pPr>
              <w:pStyle w:val="Instruo"/>
              <w:rPr>
                <w:i w:val="0"/>
                <w:iCs/>
                <w:color w:val="auto"/>
              </w:rPr>
            </w:pPr>
            <w:r w:rsidRPr="00CD7520">
              <w:rPr>
                <w:i w:val="0"/>
                <w:iCs/>
                <w:color w:val="auto"/>
              </w:rPr>
              <w:t>2</w:t>
            </w:r>
            <w:r w:rsidR="0061548C" w:rsidRPr="00CD7520">
              <w:rPr>
                <w:i w:val="0"/>
                <w:iCs/>
                <w:color w:val="auto"/>
              </w:rPr>
              <w:t>7</w:t>
            </w:r>
            <w:r w:rsidRPr="00CD7520">
              <w:rPr>
                <w:i w:val="0"/>
                <w:iCs/>
                <w:color w:val="auto"/>
              </w:rPr>
              <w:t>/01/2021</w:t>
            </w:r>
          </w:p>
          <w:p w14:paraId="5EB81756" w14:textId="77777777" w:rsidR="00F930E2" w:rsidRPr="00CD7520" w:rsidRDefault="00F930E2" w:rsidP="007D4438">
            <w:pPr>
              <w:pStyle w:val="Instruo"/>
            </w:pPr>
          </w:p>
        </w:tc>
        <w:tc>
          <w:tcPr>
            <w:tcW w:w="1080" w:type="dxa"/>
          </w:tcPr>
          <w:p w14:paraId="57642412" w14:textId="77777777" w:rsidR="00F930E2" w:rsidRPr="00CD7520" w:rsidRDefault="002A6F81" w:rsidP="007D4438">
            <w:pPr>
              <w:pStyle w:val="Instruo"/>
              <w:rPr>
                <w:i w:val="0"/>
                <w:iCs/>
              </w:rPr>
            </w:pPr>
            <w:r w:rsidRPr="00CD7520">
              <w:rPr>
                <w:i w:val="0"/>
                <w:iCs/>
                <w:color w:val="auto"/>
              </w:rPr>
              <w:t>01</w:t>
            </w:r>
          </w:p>
        </w:tc>
        <w:tc>
          <w:tcPr>
            <w:tcW w:w="4680" w:type="dxa"/>
          </w:tcPr>
          <w:p w14:paraId="37C89A9C" w14:textId="2A9061BB" w:rsidR="00F930E2" w:rsidRPr="00CD7520" w:rsidRDefault="0061548C" w:rsidP="007D4438">
            <w:pPr>
              <w:pStyle w:val="Instruo"/>
              <w:rPr>
                <w:i w:val="0"/>
                <w:iCs/>
              </w:rPr>
            </w:pPr>
            <w:r w:rsidRPr="00CD7520">
              <w:rPr>
                <w:i w:val="0"/>
                <w:iCs/>
                <w:color w:val="auto"/>
              </w:rPr>
              <w:t>Criação do Guia de Implantação</w:t>
            </w:r>
          </w:p>
        </w:tc>
        <w:tc>
          <w:tcPr>
            <w:tcW w:w="2410" w:type="dxa"/>
          </w:tcPr>
          <w:p w14:paraId="25E024DF" w14:textId="77777777" w:rsidR="00F930E2" w:rsidRPr="00CD7520" w:rsidRDefault="002A6F81" w:rsidP="007D4438">
            <w:pPr>
              <w:pStyle w:val="Instruo"/>
              <w:rPr>
                <w:i w:val="0"/>
                <w:iCs/>
              </w:rPr>
            </w:pPr>
            <w:r w:rsidRPr="00CD7520">
              <w:rPr>
                <w:i w:val="0"/>
                <w:iCs/>
                <w:color w:val="auto"/>
              </w:rPr>
              <w:t>Aluisio José Galvão dos Santos.</w:t>
            </w:r>
          </w:p>
        </w:tc>
      </w:tr>
    </w:tbl>
    <w:p w14:paraId="686305E1" w14:textId="77777777" w:rsidR="00D77DA4" w:rsidRPr="00CD7520" w:rsidRDefault="00D77DA4"/>
    <w:p w14:paraId="39E57D7A" w14:textId="1AB8D79D" w:rsidR="00D77DA4" w:rsidRPr="00CD7520" w:rsidRDefault="00D77DA4" w:rsidP="002A6F81">
      <w:pPr>
        <w:pStyle w:val="Ttulo"/>
        <w:jc w:val="left"/>
        <w:rPr>
          <w:rFonts w:cs="Arial"/>
          <w:sz w:val="20"/>
        </w:rPr>
      </w:pPr>
    </w:p>
    <w:p w14:paraId="40345BE1" w14:textId="33B5A945" w:rsidR="0061548C" w:rsidRPr="00CD7520" w:rsidRDefault="0061548C" w:rsidP="0061548C">
      <w:pPr>
        <w:rPr>
          <w:lang w:eastAsia="en-US"/>
        </w:rPr>
      </w:pPr>
    </w:p>
    <w:p w14:paraId="5B2B906F" w14:textId="3150E065" w:rsidR="0061548C" w:rsidRPr="00CD7520" w:rsidRDefault="0061548C" w:rsidP="0061548C">
      <w:pPr>
        <w:rPr>
          <w:lang w:eastAsia="en-US"/>
        </w:rPr>
      </w:pPr>
    </w:p>
    <w:p w14:paraId="06BD5604" w14:textId="28998A55" w:rsidR="0061548C" w:rsidRPr="00CD7520" w:rsidRDefault="0061548C" w:rsidP="0061548C">
      <w:pPr>
        <w:rPr>
          <w:lang w:eastAsia="en-US"/>
        </w:rPr>
      </w:pPr>
    </w:p>
    <w:p w14:paraId="255C9F2B" w14:textId="6D53089D" w:rsidR="0061548C" w:rsidRPr="00CD7520" w:rsidRDefault="0061548C" w:rsidP="0061548C">
      <w:pPr>
        <w:rPr>
          <w:lang w:eastAsia="en-US"/>
        </w:rPr>
      </w:pPr>
    </w:p>
    <w:p w14:paraId="257E60A1" w14:textId="7C4DC20C" w:rsidR="0061548C" w:rsidRPr="00CD7520" w:rsidRDefault="0061548C" w:rsidP="0061548C">
      <w:pPr>
        <w:rPr>
          <w:lang w:eastAsia="en-US"/>
        </w:rPr>
      </w:pPr>
    </w:p>
    <w:p w14:paraId="4E1A4417" w14:textId="60B2F866" w:rsidR="0061548C" w:rsidRPr="00CD7520" w:rsidRDefault="0061548C" w:rsidP="0061548C">
      <w:pPr>
        <w:rPr>
          <w:lang w:eastAsia="en-US"/>
        </w:rPr>
      </w:pPr>
    </w:p>
    <w:p w14:paraId="4CF05D49" w14:textId="3C379981" w:rsidR="0061548C" w:rsidRPr="00CD7520" w:rsidRDefault="0061548C" w:rsidP="0061548C">
      <w:pPr>
        <w:rPr>
          <w:lang w:eastAsia="en-US"/>
        </w:rPr>
      </w:pPr>
    </w:p>
    <w:p w14:paraId="3C08B77D" w14:textId="35741725" w:rsidR="0061548C" w:rsidRPr="00CD7520" w:rsidRDefault="0061548C" w:rsidP="0061548C">
      <w:pPr>
        <w:rPr>
          <w:lang w:eastAsia="en-US"/>
        </w:rPr>
      </w:pPr>
    </w:p>
    <w:p w14:paraId="41A8AD06" w14:textId="7F029D10" w:rsidR="0061548C" w:rsidRPr="00CD7520" w:rsidRDefault="0061548C" w:rsidP="0061548C">
      <w:pPr>
        <w:rPr>
          <w:lang w:eastAsia="en-US"/>
        </w:rPr>
      </w:pPr>
    </w:p>
    <w:p w14:paraId="22505F82" w14:textId="006CB8E6" w:rsidR="0061548C" w:rsidRPr="00CD7520" w:rsidRDefault="0061548C" w:rsidP="0061548C">
      <w:pPr>
        <w:rPr>
          <w:lang w:eastAsia="en-US"/>
        </w:rPr>
      </w:pPr>
    </w:p>
    <w:p w14:paraId="65FE0BA5" w14:textId="5E11ACB5" w:rsidR="0061548C" w:rsidRPr="00CD7520" w:rsidRDefault="0061548C" w:rsidP="0061548C">
      <w:pPr>
        <w:rPr>
          <w:lang w:eastAsia="en-US"/>
        </w:rPr>
      </w:pPr>
    </w:p>
    <w:p w14:paraId="671B730B" w14:textId="23195E4A" w:rsidR="0061548C" w:rsidRPr="00CD7520" w:rsidRDefault="0061548C" w:rsidP="0061548C">
      <w:pPr>
        <w:rPr>
          <w:lang w:eastAsia="en-US"/>
        </w:rPr>
      </w:pPr>
    </w:p>
    <w:p w14:paraId="1F4308F0" w14:textId="69BAA0AC" w:rsidR="0061548C" w:rsidRPr="00CD7520" w:rsidRDefault="0061548C" w:rsidP="0061548C">
      <w:pPr>
        <w:rPr>
          <w:lang w:eastAsia="en-US"/>
        </w:rPr>
      </w:pPr>
    </w:p>
    <w:p w14:paraId="37B2DD3F" w14:textId="63DE8FE7" w:rsidR="0061548C" w:rsidRPr="00CD7520" w:rsidRDefault="0061548C" w:rsidP="0061548C">
      <w:pPr>
        <w:rPr>
          <w:lang w:eastAsia="en-US"/>
        </w:rPr>
      </w:pPr>
    </w:p>
    <w:p w14:paraId="6C437ED6" w14:textId="7465C37C" w:rsidR="0061548C" w:rsidRPr="00CD7520" w:rsidRDefault="0061548C" w:rsidP="0061548C">
      <w:pPr>
        <w:rPr>
          <w:lang w:eastAsia="en-US"/>
        </w:rPr>
      </w:pPr>
    </w:p>
    <w:p w14:paraId="7F09740A" w14:textId="28B5978C" w:rsidR="0061548C" w:rsidRPr="00CD7520" w:rsidRDefault="0061548C" w:rsidP="0061548C">
      <w:pPr>
        <w:rPr>
          <w:lang w:eastAsia="en-US"/>
        </w:rPr>
      </w:pPr>
    </w:p>
    <w:p w14:paraId="5983AFB2" w14:textId="2BF837B3" w:rsidR="0061548C" w:rsidRPr="00CD7520" w:rsidRDefault="0061548C" w:rsidP="0061548C">
      <w:pPr>
        <w:rPr>
          <w:lang w:eastAsia="en-US"/>
        </w:rPr>
      </w:pPr>
    </w:p>
    <w:p w14:paraId="6C7DA76A" w14:textId="2B8C8219" w:rsidR="0061548C" w:rsidRPr="00CD7520" w:rsidRDefault="0061548C" w:rsidP="0061548C">
      <w:pPr>
        <w:rPr>
          <w:lang w:eastAsia="en-US"/>
        </w:rPr>
      </w:pPr>
    </w:p>
    <w:p w14:paraId="4867C4D6" w14:textId="4FF711B8" w:rsidR="0061548C" w:rsidRPr="00CD7520" w:rsidRDefault="0061548C" w:rsidP="0061548C">
      <w:pPr>
        <w:rPr>
          <w:lang w:eastAsia="en-US"/>
        </w:rPr>
      </w:pPr>
    </w:p>
    <w:p w14:paraId="546FA0BA" w14:textId="5975D417" w:rsidR="0061548C" w:rsidRPr="00CD7520" w:rsidRDefault="0061548C" w:rsidP="0061548C">
      <w:pPr>
        <w:rPr>
          <w:lang w:eastAsia="en-US"/>
        </w:rPr>
      </w:pPr>
    </w:p>
    <w:p w14:paraId="18564C00" w14:textId="41AE6714" w:rsidR="0061548C" w:rsidRPr="00CD7520" w:rsidRDefault="0061548C" w:rsidP="0061548C">
      <w:pPr>
        <w:rPr>
          <w:lang w:eastAsia="en-US"/>
        </w:rPr>
      </w:pPr>
    </w:p>
    <w:p w14:paraId="5AB54441" w14:textId="77085138" w:rsidR="0061548C" w:rsidRPr="00CD7520" w:rsidRDefault="0061548C" w:rsidP="0061548C">
      <w:pPr>
        <w:rPr>
          <w:lang w:eastAsia="en-US"/>
        </w:rPr>
      </w:pPr>
    </w:p>
    <w:p w14:paraId="1520C8DB" w14:textId="25C6489C" w:rsidR="0061548C" w:rsidRPr="00CD7520" w:rsidRDefault="0061548C" w:rsidP="0061548C">
      <w:pPr>
        <w:rPr>
          <w:lang w:eastAsia="en-US"/>
        </w:rPr>
      </w:pPr>
    </w:p>
    <w:p w14:paraId="42DC5459" w14:textId="199CC5B5" w:rsidR="0061548C" w:rsidRPr="00CD7520" w:rsidRDefault="0061548C" w:rsidP="0061548C">
      <w:pPr>
        <w:rPr>
          <w:lang w:eastAsia="en-US"/>
        </w:rPr>
      </w:pPr>
    </w:p>
    <w:p w14:paraId="2E596F65" w14:textId="381349D6" w:rsidR="0061548C" w:rsidRPr="00CD7520" w:rsidRDefault="0061548C" w:rsidP="0061548C">
      <w:pPr>
        <w:rPr>
          <w:lang w:eastAsia="en-US"/>
        </w:rPr>
      </w:pPr>
    </w:p>
    <w:p w14:paraId="57046FE8" w14:textId="6045F6F7" w:rsidR="0061548C" w:rsidRPr="00CD7520" w:rsidRDefault="0061548C" w:rsidP="0061548C">
      <w:pPr>
        <w:rPr>
          <w:lang w:eastAsia="en-US"/>
        </w:rPr>
      </w:pPr>
    </w:p>
    <w:p w14:paraId="772039D8" w14:textId="2A5804B0" w:rsidR="0061548C" w:rsidRPr="00CD7520" w:rsidRDefault="0061548C" w:rsidP="0061548C">
      <w:pPr>
        <w:rPr>
          <w:lang w:eastAsia="en-US"/>
        </w:rPr>
      </w:pPr>
    </w:p>
    <w:p w14:paraId="0DB8991A" w14:textId="7DD620A8" w:rsidR="0061548C" w:rsidRPr="00CD7520" w:rsidRDefault="0061548C" w:rsidP="0061548C">
      <w:pPr>
        <w:rPr>
          <w:lang w:eastAsia="en-US"/>
        </w:rPr>
      </w:pPr>
    </w:p>
    <w:p w14:paraId="1AAFBF4D" w14:textId="634AA099" w:rsidR="0061548C" w:rsidRPr="00CD7520" w:rsidRDefault="0061548C" w:rsidP="0061548C">
      <w:pPr>
        <w:rPr>
          <w:lang w:eastAsia="en-US"/>
        </w:rPr>
      </w:pPr>
    </w:p>
    <w:p w14:paraId="40FFED31" w14:textId="353B41F3" w:rsidR="0061548C" w:rsidRPr="00CD7520" w:rsidRDefault="0061548C" w:rsidP="0061548C">
      <w:pPr>
        <w:rPr>
          <w:lang w:eastAsia="en-US"/>
        </w:rPr>
      </w:pPr>
    </w:p>
    <w:p w14:paraId="3D5DD641" w14:textId="53F14052" w:rsidR="0061548C" w:rsidRPr="00CD7520" w:rsidRDefault="0061548C" w:rsidP="0061548C">
      <w:pPr>
        <w:rPr>
          <w:lang w:eastAsia="en-US"/>
        </w:rPr>
      </w:pPr>
    </w:p>
    <w:p w14:paraId="693D7948" w14:textId="7662A3C8" w:rsidR="0061548C" w:rsidRPr="00CD7520" w:rsidRDefault="0061548C" w:rsidP="0061548C">
      <w:pPr>
        <w:rPr>
          <w:lang w:eastAsia="en-US"/>
        </w:rPr>
      </w:pPr>
    </w:p>
    <w:p w14:paraId="41322DB0" w14:textId="3D0F807F" w:rsidR="0061548C" w:rsidRPr="00CD7520" w:rsidRDefault="0061548C" w:rsidP="0061548C">
      <w:pPr>
        <w:rPr>
          <w:lang w:eastAsia="en-US"/>
        </w:rPr>
      </w:pPr>
    </w:p>
    <w:p w14:paraId="16C14D86" w14:textId="10C7C8CD" w:rsidR="0061548C" w:rsidRPr="00CD7520" w:rsidRDefault="0061548C" w:rsidP="0061548C">
      <w:pPr>
        <w:rPr>
          <w:lang w:eastAsia="en-US"/>
        </w:rPr>
      </w:pPr>
    </w:p>
    <w:p w14:paraId="5B6F2003" w14:textId="512BEE21" w:rsidR="0061548C" w:rsidRPr="00CD7520" w:rsidRDefault="0061548C" w:rsidP="0061548C">
      <w:pPr>
        <w:rPr>
          <w:lang w:eastAsia="en-US"/>
        </w:rPr>
      </w:pPr>
    </w:p>
    <w:p w14:paraId="1D5B3611" w14:textId="4F35E7FE" w:rsidR="0061548C" w:rsidRPr="00CD7520" w:rsidRDefault="0061548C" w:rsidP="0061548C">
      <w:pPr>
        <w:rPr>
          <w:lang w:eastAsia="en-US"/>
        </w:rPr>
      </w:pPr>
    </w:p>
    <w:p w14:paraId="6211CF7E" w14:textId="6051F4E8" w:rsidR="0061548C" w:rsidRPr="00CD7520" w:rsidRDefault="0061548C" w:rsidP="0061548C">
      <w:pPr>
        <w:rPr>
          <w:lang w:eastAsia="en-US"/>
        </w:rPr>
      </w:pPr>
    </w:p>
    <w:p w14:paraId="432D43D8" w14:textId="3A908DF6" w:rsidR="0061548C" w:rsidRPr="00CD7520" w:rsidRDefault="0061548C" w:rsidP="0061548C">
      <w:pPr>
        <w:rPr>
          <w:lang w:eastAsia="en-US"/>
        </w:rPr>
      </w:pPr>
    </w:p>
    <w:p w14:paraId="56A2DDB3" w14:textId="411FF2DF" w:rsidR="0061548C" w:rsidRPr="00CD7520" w:rsidRDefault="0061548C" w:rsidP="0061548C">
      <w:pPr>
        <w:rPr>
          <w:lang w:eastAsia="en-US"/>
        </w:rPr>
      </w:pPr>
    </w:p>
    <w:p w14:paraId="01B51C7F" w14:textId="1C12F28E" w:rsidR="0061548C" w:rsidRPr="00CD7520" w:rsidRDefault="0061548C" w:rsidP="0061548C">
      <w:pPr>
        <w:rPr>
          <w:lang w:eastAsia="en-US"/>
        </w:rPr>
      </w:pPr>
    </w:p>
    <w:p w14:paraId="1DEFF0D5" w14:textId="18F6CB30" w:rsidR="0061548C" w:rsidRPr="00CD7520" w:rsidRDefault="0061548C" w:rsidP="0061548C">
      <w:pPr>
        <w:rPr>
          <w:lang w:eastAsia="en-US"/>
        </w:rPr>
      </w:pPr>
    </w:p>
    <w:p w14:paraId="4EDD9F91" w14:textId="273F612F" w:rsidR="0061548C" w:rsidRPr="00CD7520" w:rsidRDefault="0061548C" w:rsidP="0061548C">
      <w:pPr>
        <w:rPr>
          <w:lang w:eastAsia="en-US"/>
        </w:rPr>
      </w:pPr>
    </w:p>
    <w:p w14:paraId="458003F1" w14:textId="5B241369" w:rsidR="0061548C" w:rsidRPr="00CD7520" w:rsidRDefault="0061548C" w:rsidP="0061548C">
      <w:pPr>
        <w:rPr>
          <w:lang w:eastAsia="en-US"/>
        </w:rPr>
      </w:pPr>
    </w:p>
    <w:p w14:paraId="12097B57" w14:textId="10CD6411" w:rsidR="0061548C" w:rsidRPr="00CD7520" w:rsidRDefault="0061548C" w:rsidP="0061548C">
      <w:pPr>
        <w:rPr>
          <w:lang w:eastAsia="en-US"/>
        </w:rPr>
      </w:pPr>
    </w:p>
    <w:p w14:paraId="3284A124" w14:textId="2526A810" w:rsidR="0061548C" w:rsidRPr="00CD7520" w:rsidRDefault="0061548C" w:rsidP="0061548C">
      <w:pPr>
        <w:rPr>
          <w:lang w:eastAsia="en-US"/>
        </w:rPr>
      </w:pPr>
    </w:p>
    <w:p w14:paraId="570A3A50" w14:textId="3E6BFA5C" w:rsidR="0061548C" w:rsidRPr="00CD7520" w:rsidRDefault="0061548C" w:rsidP="0061548C">
      <w:pPr>
        <w:rPr>
          <w:lang w:eastAsia="en-US"/>
        </w:rPr>
      </w:pPr>
    </w:p>
    <w:p w14:paraId="3335F076" w14:textId="35259710" w:rsidR="0061548C" w:rsidRPr="00CD7520" w:rsidRDefault="0061548C" w:rsidP="0061548C">
      <w:pPr>
        <w:numPr>
          <w:ilvl w:val="0"/>
          <w:numId w:val="9"/>
        </w:numPr>
        <w:tabs>
          <w:tab w:val="clear" w:pos="360"/>
        </w:tabs>
        <w:rPr>
          <w:b/>
          <w:lang w:eastAsia="en-US"/>
        </w:rPr>
      </w:pPr>
      <w:r w:rsidRPr="00CD7520">
        <w:rPr>
          <w:b/>
          <w:lang w:eastAsia="en-US"/>
        </w:rPr>
        <w:lastRenderedPageBreak/>
        <w:t>Introdução</w:t>
      </w:r>
    </w:p>
    <w:p w14:paraId="7E210106" w14:textId="77777777" w:rsidR="0061548C" w:rsidRPr="00CD7520" w:rsidRDefault="0061548C" w:rsidP="0061548C">
      <w:pPr>
        <w:rPr>
          <w:b/>
          <w:lang w:eastAsia="en-US"/>
        </w:rPr>
      </w:pPr>
    </w:p>
    <w:p w14:paraId="3756A633" w14:textId="53313692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Neste guia está apresentado cada fase do processo de implantação da plataforma JOB SEA, aqui você verá como fazer o download do repositório, instalações necessárias, criação de banco de dados, dependências e deploy para servidor de hospedagem.</w:t>
      </w:r>
    </w:p>
    <w:p w14:paraId="22074E64" w14:textId="77777777" w:rsidR="0061548C" w:rsidRPr="00CD7520" w:rsidRDefault="0061548C" w:rsidP="0061548C">
      <w:pPr>
        <w:rPr>
          <w:lang w:eastAsia="en-US"/>
        </w:rPr>
      </w:pPr>
    </w:p>
    <w:p w14:paraId="1232C95F" w14:textId="77777777" w:rsidR="0061548C" w:rsidRPr="00CD7520" w:rsidRDefault="0061548C" w:rsidP="0061548C">
      <w:pPr>
        <w:numPr>
          <w:ilvl w:val="1"/>
          <w:numId w:val="18"/>
        </w:numPr>
        <w:rPr>
          <w:b/>
          <w:lang w:eastAsia="en-US"/>
        </w:rPr>
      </w:pPr>
      <w:bookmarkStart w:id="0" w:name="_heading=h.1fob9te" w:colFirst="0" w:colLast="0"/>
      <w:bookmarkEnd w:id="0"/>
      <w:r w:rsidRPr="00CD7520">
        <w:rPr>
          <w:b/>
          <w:lang w:eastAsia="en-US"/>
        </w:rPr>
        <w:t>Referências</w:t>
      </w:r>
    </w:p>
    <w:p w14:paraId="416408FE" w14:textId="77777777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 xml:space="preserve">NodeJs. Disponível em: </w:t>
      </w:r>
      <w:r w:rsidRPr="00CD7520">
        <w:rPr>
          <w:lang w:eastAsia="en-US"/>
        </w:rPr>
        <w:br/>
      </w:r>
      <w:hyperlink r:id="rId10">
        <w:r w:rsidRPr="00CD7520">
          <w:rPr>
            <w:rStyle w:val="Hyperlink"/>
            <w:lang w:eastAsia="en-US"/>
          </w:rPr>
          <w:t>https://nodejs.org/en/</w:t>
        </w:r>
      </w:hyperlink>
      <w:r w:rsidRPr="00CD7520">
        <w:rPr>
          <w:lang w:eastAsia="en-US"/>
        </w:rPr>
        <w:t>.  Acesso em 24 de janeiro de 2021.</w:t>
      </w:r>
    </w:p>
    <w:p w14:paraId="35B9DD0E" w14:textId="77777777" w:rsidR="0061548C" w:rsidRPr="00CD7520" w:rsidRDefault="0061548C" w:rsidP="0061548C">
      <w:pPr>
        <w:rPr>
          <w:lang w:eastAsia="en-US"/>
        </w:rPr>
      </w:pPr>
    </w:p>
    <w:p w14:paraId="36622154" w14:textId="77777777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MongoDB. Disponível em:</w:t>
      </w:r>
    </w:p>
    <w:p w14:paraId="6DA552AD" w14:textId="77777777" w:rsidR="0061548C" w:rsidRPr="00CD7520" w:rsidRDefault="00871FD5" w:rsidP="0061548C">
      <w:pPr>
        <w:rPr>
          <w:lang w:eastAsia="en-US"/>
        </w:rPr>
      </w:pPr>
      <w:hyperlink r:id="rId11">
        <w:r w:rsidR="0061548C" w:rsidRPr="00CD7520">
          <w:rPr>
            <w:rStyle w:val="Hyperlink"/>
            <w:lang w:eastAsia="en-US"/>
          </w:rPr>
          <w:t>https://www.mongodb.com/try/download/community?</w:t>
        </w:r>
      </w:hyperlink>
      <w:hyperlink r:id="rId12">
        <w:r w:rsidR="0061548C" w:rsidRPr="00CD7520">
          <w:rPr>
            <w:rStyle w:val="Hyperlink"/>
            <w:lang w:eastAsia="en-US"/>
          </w:rPr>
          <w:t>tck=docs_server</w:t>
        </w:r>
      </w:hyperlink>
      <w:r w:rsidR="0061548C" w:rsidRPr="00CD7520">
        <w:rPr>
          <w:lang w:eastAsia="en-US"/>
        </w:rPr>
        <w:t>. Acesso em 24 de janeiro de 2021.</w:t>
      </w:r>
    </w:p>
    <w:p w14:paraId="7A61BBC4" w14:textId="77777777" w:rsidR="0061548C" w:rsidRPr="00CD7520" w:rsidRDefault="0061548C" w:rsidP="0061548C">
      <w:pPr>
        <w:rPr>
          <w:lang w:eastAsia="en-US"/>
        </w:rPr>
      </w:pPr>
    </w:p>
    <w:p w14:paraId="126D5766" w14:textId="77777777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Git. Disponível em:</w:t>
      </w:r>
    </w:p>
    <w:p w14:paraId="07BEAE03" w14:textId="77777777" w:rsidR="0061548C" w:rsidRPr="00CD7520" w:rsidRDefault="00871FD5" w:rsidP="0061548C">
      <w:pPr>
        <w:rPr>
          <w:lang w:eastAsia="en-US"/>
        </w:rPr>
      </w:pPr>
      <w:hyperlink r:id="rId13">
        <w:r w:rsidR="0061548C" w:rsidRPr="00CD7520">
          <w:rPr>
            <w:rStyle w:val="Hyperlink"/>
            <w:lang w:eastAsia="en-US"/>
          </w:rPr>
          <w:t>https://gitforwindows.org/</w:t>
        </w:r>
      </w:hyperlink>
      <w:r w:rsidR="0061548C" w:rsidRPr="00CD7520">
        <w:rPr>
          <w:lang w:eastAsia="en-US"/>
        </w:rPr>
        <w:t>. Acesso em 24 de janeiro de 2021.</w:t>
      </w:r>
    </w:p>
    <w:p w14:paraId="39266748" w14:textId="77777777" w:rsidR="0061548C" w:rsidRPr="00CD7520" w:rsidRDefault="0061548C" w:rsidP="0061548C">
      <w:pPr>
        <w:rPr>
          <w:lang w:eastAsia="en-US"/>
        </w:rPr>
      </w:pPr>
    </w:p>
    <w:p w14:paraId="115505DB" w14:textId="77777777" w:rsidR="0061548C" w:rsidRPr="00CD7520" w:rsidRDefault="0061548C" w:rsidP="0061548C">
      <w:pPr>
        <w:rPr>
          <w:lang w:eastAsia="en-US"/>
        </w:rPr>
      </w:pPr>
    </w:p>
    <w:p w14:paraId="05CE6E17" w14:textId="0D571385" w:rsidR="0061548C" w:rsidRPr="00CD7520" w:rsidRDefault="0061548C" w:rsidP="0061548C">
      <w:pPr>
        <w:numPr>
          <w:ilvl w:val="0"/>
          <w:numId w:val="9"/>
        </w:numPr>
        <w:tabs>
          <w:tab w:val="clear" w:pos="360"/>
        </w:tabs>
        <w:rPr>
          <w:b/>
          <w:lang w:eastAsia="en-US"/>
        </w:rPr>
      </w:pPr>
      <w:bookmarkStart w:id="1" w:name="_heading=h.3znysh7" w:colFirst="0" w:colLast="0"/>
      <w:bookmarkEnd w:id="1"/>
      <w:r w:rsidRPr="00CD7520">
        <w:rPr>
          <w:b/>
          <w:lang w:eastAsia="en-US"/>
        </w:rPr>
        <w:t>Planejamento de Implantação</w:t>
      </w:r>
    </w:p>
    <w:p w14:paraId="609489D7" w14:textId="77777777" w:rsidR="0061548C" w:rsidRPr="00CD7520" w:rsidRDefault="0061548C" w:rsidP="0061548C">
      <w:pPr>
        <w:rPr>
          <w:b/>
          <w:lang w:eastAsia="en-US"/>
        </w:rPr>
      </w:pPr>
    </w:p>
    <w:p w14:paraId="5B621F6D" w14:textId="3D78E39C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As atividades necessárias para a instalação do sistema estão organizadas em 4 fases:</w:t>
      </w:r>
    </w:p>
    <w:p w14:paraId="61C09DBA" w14:textId="77777777" w:rsidR="0061548C" w:rsidRPr="00CD7520" w:rsidRDefault="0061548C" w:rsidP="0061548C">
      <w:pPr>
        <w:rPr>
          <w:lang w:eastAsia="en-US"/>
        </w:rPr>
      </w:pPr>
    </w:p>
    <w:p w14:paraId="5E5C85D7" w14:textId="77777777" w:rsidR="0061548C" w:rsidRPr="00CD7520" w:rsidRDefault="0061548C" w:rsidP="0061548C">
      <w:pPr>
        <w:numPr>
          <w:ilvl w:val="0"/>
          <w:numId w:val="6"/>
        </w:numPr>
        <w:rPr>
          <w:lang w:eastAsia="en-US"/>
        </w:rPr>
      </w:pPr>
      <w:r w:rsidRPr="00CD7520">
        <w:rPr>
          <w:lang w:eastAsia="en-US"/>
        </w:rPr>
        <w:t>Downloads.</w:t>
      </w:r>
    </w:p>
    <w:p w14:paraId="1E8782DE" w14:textId="77777777" w:rsidR="0061548C" w:rsidRPr="00CD7520" w:rsidRDefault="0061548C" w:rsidP="0061548C">
      <w:pPr>
        <w:numPr>
          <w:ilvl w:val="0"/>
          <w:numId w:val="6"/>
        </w:numPr>
        <w:rPr>
          <w:lang w:eastAsia="en-US"/>
        </w:rPr>
      </w:pPr>
      <w:r w:rsidRPr="00CD7520">
        <w:rPr>
          <w:lang w:eastAsia="en-US"/>
        </w:rPr>
        <w:t>Abrir o repositório e instalar as dependências.</w:t>
      </w:r>
    </w:p>
    <w:p w14:paraId="4FB4387E" w14:textId="77777777" w:rsidR="0061548C" w:rsidRPr="00CD7520" w:rsidRDefault="0061548C" w:rsidP="0061548C">
      <w:pPr>
        <w:numPr>
          <w:ilvl w:val="0"/>
          <w:numId w:val="6"/>
        </w:numPr>
        <w:rPr>
          <w:lang w:eastAsia="en-US"/>
        </w:rPr>
      </w:pPr>
      <w:r w:rsidRPr="00CD7520">
        <w:rPr>
          <w:lang w:eastAsia="en-US"/>
        </w:rPr>
        <w:t>Criar o banco de dados.</w:t>
      </w:r>
    </w:p>
    <w:p w14:paraId="4FE81C4E" w14:textId="77777777" w:rsidR="0061548C" w:rsidRPr="00CD7520" w:rsidRDefault="0061548C" w:rsidP="0061548C">
      <w:pPr>
        <w:numPr>
          <w:ilvl w:val="0"/>
          <w:numId w:val="6"/>
        </w:numPr>
        <w:rPr>
          <w:lang w:eastAsia="en-US"/>
        </w:rPr>
      </w:pPr>
      <w:r w:rsidRPr="00CD7520">
        <w:rPr>
          <w:lang w:eastAsia="en-US"/>
        </w:rPr>
        <w:t>Implantar o sistema no servidor de hospedagem.</w:t>
      </w:r>
    </w:p>
    <w:p w14:paraId="1692B0B5" w14:textId="77777777" w:rsidR="0061548C" w:rsidRPr="00CD7520" w:rsidRDefault="0061548C" w:rsidP="0061548C">
      <w:pPr>
        <w:rPr>
          <w:lang w:eastAsia="en-US"/>
        </w:rPr>
      </w:pPr>
    </w:p>
    <w:p w14:paraId="1491D777" w14:textId="356FE268" w:rsidR="0061548C" w:rsidRPr="00CD7520" w:rsidRDefault="0061548C" w:rsidP="0061548C">
      <w:pPr>
        <w:numPr>
          <w:ilvl w:val="1"/>
          <w:numId w:val="18"/>
        </w:numPr>
        <w:rPr>
          <w:b/>
          <w:lang w:eastAsia="en-US"/>
        </w:rPr>
      </w:pPr>
      <w:bookmarkStart w:id="2" w:name="_heading=h.2et92p0" w:colFirst="0" w:colLast="0"/>
      <w:bookmarkEnd w:id="2"/>
      <w:r w:rsidRPr="00CD7520">
        <w:rPr>
          <w:b/>
          <w:lang w:eastAsia="en-US"/>
        </w:rPr>
        <w:t>Responsabilidades</w:t>
      </w:r>
    </w:p>
    <w:p w14:paraId="204D7099" w14:textId="77777777" w:rsidR="0061548C" w:rsidRPr="00CD7520" w:rsidRDefault="0061548C" w:rsidP="0061548C">
      <w:pPr>
        <w:ind w:left="576"/>
        <w:rPr>
          <w:b/>
          <w:lang w:eastAsia="en-US"/>
        </w:rPr>
      </w:pPr>
    </w:p>
    <w:p w14:paraId="3A039D30" w14:textId="77777777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Ficam explícitas as responsabilidades do cliente, de realizar o download dos softwares necessários em suas versões declaradas aqui neste documento e seguir os passos corretos para a instalação de cada um deles.</w:t>
      </w:r>
    </w:p>
    <w:p w14:paraId="37B213AE" w14:textId="77777777" w:rsidR="0061548C" w:rsidRPr="00CD7520" w:rsidRDefault="0061548C" w:rsidP="0061548C">
      <w:pPr>
        <w:rPr>
          <w:lang w:eastAsia="en-US"/>
        </w:rPr>
      </w:pPr>
    </w:p>
    <w:p w14:paraId="45A9BA80" w14:textId="77777777" w:rsidR="0061548C" w:rsidRPr="00CD7520" w:rsidRDefault="0061548C" w:rsidP="0061548C">
      <w:pPr>
        <w:numPr>
          <w:ilvl w:val="1"/>
          <w:numId w:val="18"/>
        </w:numPr>
        <w:rPr>
          <w:b/>
          <w:lang w:eastAsia="en-US"/>
        </w:rPr>
      </w:pPr>
      <w:bookmarkStart w:id="3" w:name="_heading=h.tyjcwt" w:colFirst="0" w:colLast="0"/>
      <w:bookmarkEnd w:id="3"/>
      <w:r w:rsidRPr="00CD7520">
        <w:rPr>
          <w:b/>
          <w:lang w:eastAsia="en-US"/>
        </w:rPr>
        <w:t>Cronograma</w:t>
      </w:r>
    </w:p>
    <w:p w14:paraId="1B64947F" w14:textId="1FB17FFC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A  implantação iniciará no dia 26/01/2021 e tem seu prazo máximo estipulado para dia 29/01/2021.</w:t>
      </w:r>
    </w:p>
    <w:p w14:paraId="7787A542" w14:textId="77777777" w:rsidR="0061548C" w:rsidRPr="00CD7520" w:rsidRDefault="0061548C" w:rsidP="0061548C">
      <w:pPr>
        <w:rPr>
          <w:i/>
          <w:lang w:eastAsia="en-US"/>
        </w:rPr>
      </w:pPr>
    </w:p>
    <w:p w14:paraId="7CA1975D" w14:textId="29DBD674" w:rsidR="0061548C" w:rsidRPr="00CD7520" w:rsidRDefault="0061548C" w:rsidP="0061548C">
      <w:pPr>
        <w:numPr>
          <w:ilvl w:val="0"/>
          <w:numId w:val="9"/>
        </w:numPr>
        <w:tabs>
          <w:tab w:val="clear" w:pos="360"/>
        </w:tabs>
        <w:rPr>
          <w:b/>
          <w:lang w:eastAsia="en-US"/>
        </w:rPr>
      </w:pPr>
      <w:bookmarkStart w:id="4" w:name="_heading=h.3dy6vkm" w:colFirst="0" w:colLast="0"/>
      <w:bookmarkEnd w:id="4"/>
      <w:r w:rsidRPr="00CD7520">
        <w:rPr>
          <w:b/>
          <w:lang w:eastAsia="en-US"/>
        </w:rPr>
        <w:t>Recursos NECESSÁRIOS PARA IMPLANTAR O PRODUTO</w:t>
      </w:r>
    </w:p>
    <w:p w14:paraId="71BEF52E" w14:textId="77777777" w:rsidR="0061548C" w:rsidRPr="00CD7520" w:rsidRDefault="0061548C" w:rsidP="0061548C">
      <w:pPr>
        <w:rPr>
          <w:b/>
          <w:lang w:eastAsia="en-US"/>
        </w:rPr>
      </w:pPr>
    </w:p>
    <w:p w14:paraId="5E38B2B6" w14:textId="77777777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Serviço de hospedagem : Heroku</w:t>
      </w:r>
    </w:p>
    <w:p w14:paraId="402CC78F" w14:textId="178630A5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 xml:space="preserve">Domínio : </w:t>
      </w:r>
      <w:hyperlink r:id="rId14" w:history="1">
        <w:r w:rsidRPr="00CD7520">
          <w:rPr>
            <w:rStyle w:val="Hyperlink"/>
            <w:lang w:eastAsia="en-US"/>
          </w:rPr>
          <w:t>https://jobsea-front.herokuapp.com/</w:t>
        </w:r>
      </w:hyperlink>
    </w:p>
    <w:p w14:paraId="7AFFA918" w14:textId="77777777" w:rsidR="0061548C" w:rsidRPr="00CD7520" w:rsidRDefault="0061548C" w:rsidP="0061548C">
      <w:pPr>
        <w:rPr>
          <w:lang w:eastAsia="en-US"/>
        </w:rPr>
      </w:pPr>
    </w:p>
    <w:p w14:paraId="10F091D1" w14:textId="77777777" w:rsidR="0061548C" w:rsidRPr="00CD7520" w:rsidRDefault="0061548C" w:rsidP="0061548C">
      <w:pPr>
        <w:numPr>
          <w:ilvl w:val="1"/>
          <w:numId w:val="18"/>
        </w:numPr>
        <w:rPr>
          <w:b/>
          <w:lang w:eastAsia="en-US"/>
        </w:rPr>
      </w:pPr>
      <w:bookmarkStart w:id="5" w:name="_heading=h.1t3h5sf" w:colFirst="0" w:colLast="0"/>
      <w:bookmarkEnd w:id="5"/>
      <w:r w:rsidRPr="00CD7520">
        <w:rPr>
          <w:b/>
          <w:lang w:eastAsia="en-US"/>
        </w:rPr>
        <w:t>Ambiente</w:t>
      </w:r>
    </w:p>
    <w:p w14:paraId="7816C2BC" w14:textId="31C27994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Qualquer ambiente que disponha de um computador com acesso à internet.</w:t>
      </w:r>
    </w:p>
    <w:p w14:paraId="0CBEF3FE" w14:textId="77777777" w:rsidR="0061548C" w:rsidRPr="00CD7520" w:rsidRDefault="0061548C" w:rsidP="0061548C">
      <w:pPr>
        <w:rPr>
          <w:lang w:eastAsia="en-US"/>
        </w:rPr>
      </w:pPr>
    </w:p>
    <w:p w14:paraId="1C398EE6" w14:textId="77777777" w:rsidR="0061548C" w:rsidRPr="00CD7520" w:rsidRDefault="0061548C" w:rsidP="0061548C">
      <w:pPr>
        <w:numPr>
          <w:ilvl w:val="1"/>
          <w:numId w:val="18"/>
        </w:numPr>
        <w:rPr>
          <w:b/>
          <w:lang w:eastAsia="en-US"/>
        </w:rPr>
      </w:pPr>
      <w:bookmarkStart w:id="6" w:name="_heading=h.4d34og8" w:colFirst="0" w:colLast="0"/>
      <w:bookmarkEnd w:id="6"/>
      <w:r w:rsidRPr="00CD7520">
        <w:rPr>
          <w:b/>
          <w:lang w:eastAsia="en-US"/>
        </w:rPr>
        <w:t>Hardware</w:t>
      </w:r>
    </w:p>
    <w:p w14:paraId="672BD6E8" w14:textId="14A306DB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Qualquer hardware que consiga rodar um navegador atualizado de forma satisfatória.</w:t>
      </w:r>
    </w:p>
    <w:p w14:paraId="4D4AC025" w14:textId="77777777" w:rsidR="0061548C" w:rsidRPr="00CD7520" w:rsidRDefault="0061548C" w:rsidP="0061548C">
      <w:pPr>
        <w:rPr>
          <w:lang w:eastAsia="en-US"/>
        </w:rPr>
      </w:pPr>
    </w:p>
    <w:p w14:paraId="17E07BD1" w14:textId="77777777" w:rsidR="0061548C" w:rsidRPr="00CD7520" w:rsidRDefault="0061548C" w:rsidP="0061548C">
      <w:pPr>
        <w:numPr>
          <w:ilvl w:val="1"/>
          <w:numId w:val="18"/>
        </w:numPr>
        <w:rPr>
          <w:b/>
          <w:lang w:eastAsia="en-US"/>
        </w:rPr>
      </w:pPr>
      <w:bookmarkStart w:id="7" w:name="_heading=h.2s8eyo1" w:colFirst="0" w:colLast="0"/>
      <w:bookmarkEnd w:id="7"/>
      <w:r w:rsidRPr="00CD7520">
        <w:rPr>
          <w:b/>
          <w:lang w:eastAsia="en-US"/>
        </w:rPr>
        <w:t>Software</w:t>
      </w:r>
    </w:p>
    <w:p w14:paraId="19FACC3B" w14:textId="77777777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Navegador web atualizado como, Google Chrome, Microsoft Edge ou Firefox.</w:t>
      </w:r>
    </w:p>
    <w:p w14:paraId="4579BBF7" w14:textId="77777777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NodeJs versão 14.5.4</w:t>
      </w:r>
    </w:p>
    <w:p w14:paraId="6A2CC5F9" w14:textId="77777777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MongoDB versão 4.4.3</w:t>
      </w:r>
    </w:p>
    <w:p w14:paraId="52B3DA17" w14:textId="47BA3B4F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Git versão 2.30.0.2</w:t>
      </w:r>
    </w:p>
    <w:p w14:paraId="4E8226CE" w14:textId="77777777" w:rsidR="0061548C" w:rsidRPr="00CD7520" w:rsidRDefault="0061548C" w:rsidP="0061548C">
      <w:pPr>
        <w:rPr>
          <w:lang w:eastAsia="en-US"/>
        </w:rPr>
      </w:pPr>
    </w:p>
    <w:p w14:paraId="58C28F21" w14:textId="77777777" w:rsidR="0061548C" w:rsidRPr="00CD7520" w:rsidRDefault="0061548C" w:rsidP="0061548C">
      <w:pPr>
        <w:numPr>
          <w:ilvl w:val="1"/>
          <w:numId w:val="18"/>
        </w:numPr>
        <w:rPr>
          <w:b/>
          <w:lang w:eastAsia="en-US"/>
        </w:rPr>
      </w:pPr>
      <w:bookmarkStart w:id="8" w:name="_heading=h.17dp8vu" w:colFirst="0" w:colLast="0"/>
      <w:bookmarkEnd w:id="8"/>
      <w:r w:rsidRPr="00CD7520">
        <w:rPr>
          <w:b/>
          <w:lang w:eastAsia="en-US"/>
        </w:rPr>
        <w:t>Pessoas</w:t>
      </w:r>
    </w:p>
    <w:p w14:paraId="3AF9B89C" w14:textId="72179642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Cliente.</w:t>
      </w:r>
    </w:p>
    <w:p w14:paraId="0DEC51A0" w14:textId="3E040D1D" w:rsidR="0061548C" w:rsidRPr="00CD7520" w:rsidRDefault="0061548C" w:rsidP="0061548C">
      <w:pPr>
        <w:rPr>
          <w:lang w:eastAsia="en-US"/>
        </w:rPr>
      </w:pPr>
    </w:p>
    <w:p w14:paraId="3C77EEE5" w14:textId="6014AD78" w:rsidR="0061548C" w:rsidRPr="00CD7520" w:rsidRDefault="0061548C" w:rsidP="0061548C">
      <w:pPr>
        <w:rPr>
          <w:lang w:eastAsia="en-US"/>
        </w:rPr>
      </w:pPr>
    </w:p>
    <w:p w14:paraId="144FAC1D" w14:textId="4F8A8E01" w:rsidR="0061548C" w:rsidRPr="00CD7520" w:rsidRDefault="0061548C" w:rsidP="0061548C">
      <w:pPr>
        <w:rPr>
          <w:lang w:eastAsia="en-US"/>
        </w:rPr>
      </w:pPr>
    </w:p>
    <w:p w14:paraId="1176A26B" w14:textId="0F41A57C" w:rsidR="0061548C" w:rsidRPr="00CD7520" w:rsidRDefault="0061548C" w:rsidP="0061548C">
      <w:pPr>
        <w:rPr>
          <w:lang w:eastAsia="en-US"/>
        </w:rPr>
      </w:pPr>
    </w:p>
    <w:p w14:paraId="64764BE1" w14:textId="77777777" w:rsidR="0061548C" w:rsidRPr="00CD7520" w:rsidRDefault="0061548C" w:rsidP="0061548C">
      <w:pPr>
        <w:rPr>
          <w:lang w:eastAsia="en-US"/>
        </w:rPr>
      </w:pPr>
    </w:p>
    <w:p w14:paraId="192C076D" w14:textId="77777777" w:rsidR="0061548C" w:rsidRPr="00CD7520" w:rsidRDefault="0061548C" w:rsidP="0061548C">
      <w:pPr>
        <w:rPr>
          <w:lang w:eastAsia="en-US"/>
        </w:rPr>
      </w:pPr>
    </w:p>
    <w:p w14:paraId="49259067" w14:textId="77777777" w:rsidR="0061548C" w:rsidRPr="00CD7520" w:rsidRDefault="0061548C" w:rsidP="0061548C">
      <w:pPr>
        <w:numPr>
          <w:ilvl w:val="0"/>
          <w:numId w:val="9"/>
        </w:numPr>
        <w:tabs>
          <w:tab w:val="clear" w:pos="360"/>
        </w:tabs>
        <w:rPr>
          <w:b/>
          <w:lang w:eastAsia="en-US"/>
        </w:rPr>
      </w:pPr>
      <w:bookmarkStart w:id="9" w:name="_heading=h.3rdcrjn" w:colFirst="0" w:colLast="0"/>
      <w:bookmarkEnd w:id="9"/>
      <w:r w:rsidRPr="00CD7520">
        <w:rPr>
          <w:b/>
          <w:lang w:eastAsia="en-US"/>
        </w:rPr>
        <w:t>ROTEIRO DE implantação</w:t>
      </w:r>
    </w:p>
    <w:p w14:paraId="412194E9" w14:textId="77777777" w:rsidR="0061548C" w:rsidRPr="00CD7520" w:rsidRDefault="0061548C" w:rsidP="0061548C">
      <w:pPr>
        <w:numPr>
          <w:ilvl w:val="0"/>
          <w:numId w:val="10"/>
        </w:numPr>
        <w:jc w:val="left"/>
        <w:rPr>
          <w:b/>
          <w:lang w:eastAsia="en-US"/>
        </w:rPr>
      </w:pPr>
      <w:r w:rsidRPr="00CD7520">
        <w:rPr>
          <w:b/>
          <w:lang w:eastAsia="en-US"/>
        </w:rPr>
        <w:lastRenderedPageBreak/>
        <w:t>Primeira fase, download:</w:t>
      </w:r>
    </w:p>
    <w:p w14:paraId="405A9226" w14:textId="77777777" w:rsidR="0061548C" w:rsidRPr="00CD7520" w:rsidRDefault="0061548C" w:rsidP="0061548C">
      <w:pPr>
        <w:ind w:left="720"/>
        <w:jc w:val="left"/>
        <w:rPr>
          <w:b/>
          <w:lang w:eastAsia="en-US"/>
        </w:rPr>
      </w:pPr>
    </w:p>
    <w:p w14:paraId="117CFC4D" w14:textId="77777777" w:rsidR="0061548C" w:rsidRPr="00CD7520" w:rsidRDefault="0061548C" w:rsidP="0061548C">
      <w:pPr>
        <w:numPr>
          <w:ilvl w:val="0"/>
          <w:numId w:val="7"/>
        </w:numPr>
        <w:jc w:val="left"/>
        <w:rPr>
          <w:lang w:eastAsia="en-US"/>
        </w:rPr>
      </w:pPr>
      <w:r w:rsidRPr="00CD7520">
        <w:rPr>
          <w:lang w:eastAsia="en-US"/>
        </w:rPr>
        <w:t>Download do repositório do sistema no Github pelo link:</w:t>
      </w:r>
    </w:p>
    <w:p w14:paraId="6DA59E09" w14:textId="2949DBAB" w:rsidR="0061548C" w:rsidRPr="00CD7520" w:rsidRDefault="0061548C" w:rsidP="0061548C">
      <w:pPr>
        <w:ind w:left="432"/>
        <w:jc w:val="left"/>
        <w:rPr>
          <w:lang w:eastAsia="en-US"/>
        </w:rPr>
      </w:pPr>
      <w:r w:rsidRPr="00CD7520">
        <w:rPr>
          <w:lang w:eastAsia="en-US"/>
        </w:rPr>
        <w:t xml:space="preserve"> </w:t>
      </w:r>
      <w:hyperlink r:id="rId15" w:history="1">
        <w:r w:rsidRPr="00CD7520">
          <w:rPr>
            <w:rStyle w:val="Hyperlink"/>
            <w:lang w:eastAsia="en-US"/>
          </w:rPr>
          <w:t>https://github.com/isFernandes/jobsea</w:t>
        </w:r>
      </w:hyperlink>
    </w:p>
    <w:p w14:paraId="05AC9E22" w14:textId="77777777" w:rsidR="0061548C" w:rsidRPr="00CD7520" w:rsidRDefault="0061548C" w:rsidP="0061548C">
      <w:pPr>
        <w:ind w:firstLine="432"/>
        <w:jc w:val="left"/>
        <w:rPr>
          <w:lang w:eastAsia="en-US"/>
        </w:rPr>
      </w:pPr>
      <w:r w:rsidRPr="00CD7520">
        <w:rPr>
          <w:lang w:eastAsia="en-US"/>
        </w:rPr>
        <w:t>Salve-a na sua área de trabalho.</w:t>
      </w:r>
    </w:p>
    <w:p w14:paraId="4A3B3054" w14:textId="77777777" w:rsidR="0061548C" w:rsidRPr="00CD7520" w:rsidRDefault="0061548C" w:rsidP="0061548C">
      <w:pPr>
        <w:jc w:val="left"/>
        <w:rPr>
          <w:lang w:eastAsia="en-US"/>
        </w:rPr>
      </w:pPr>
    </w:p>
    <w:p w14:paraId="11AC4C81" w14:textId="77777777" w:rsidR="0061548C" w:rsidRPr="00CD7520" w:rsidRDefault="0061548C" w:rsidP="0061548C">
      <w:pPr>
        <w:numPr>
          <w:ilvl w:val="0"/>
          <w:numId w:val="7"/>
        </w:numPr>
        <w:jc w:val="left"/>
        <w:rPr>
          <w:lang w:eastAsia="en-US"/>
        </w:rPr>
      </w:pPr>
      <w:r w:rsidRPr="00CD7520">
        <w:rPr>
          <w:lang w:eastAsia="en-US"/>
        </w:rPr>
        <w:t>Download do NodeJs através do link:</w:t>
      </w:r>
    </w:p>
    <w:p w14:paraId="672ED674" w14:textId="77777777" w:rsidR="0061548C" w:rsidRPr="00CD7520" w:rsidRDefault="00871FD5" w:rsidP="0061548C">
      <w:pPr>
        <w:ind w:left="432"/>
        <w:jc w:val="left"/>
        <w:rPr>
          <w:lang w:eastAsia="en-US"/>
        </w:rPr>
      </w:pPr>
      <w:hyperlink r:id="rId16" w:history="1">
        <w:r w:rsidR="0061548C" w:rsidRPr="00CD7520">
          <w:rPr>
            <w:rStyle w:val="Hyperlink"/>
            <w:lang w:eastAsia="en-US"/>
          </w:rPr>
          <w:t>https://nodejs.org/en/</w:t>
        </w:r>
      </w:hyperlink>
      <w:r w:rsidR="0061548C" w:rsidRPr="00CD7520">
        <w:rPr>
          <w:lang w:eastAsia="en-US"/>
        </w:rPr>
        <w:t>;</w:t>
      </w:r>
    </w:p>
    <w:p w14:paraId="5BB9E646" w14:textId="0AE60A78" w:rsidR="0061548C" w:rsidRPr="00CD7520" w:rsidRDefault="0061548C" w:rsidP="0061548C">
      <w:pPr>
        <w:ind w:left="432"/>
        <w:jc w:val="left"/>
        <w:rPr>
          <w:lang w:eastAsia="en-US"/>
        </w:rPr>
      </w:pPr>
      <w:r w:rsidRPr="00CD7520">
        <w:rPr>
          <w:lang w:eastAsia="en-US"/>
        </w:rPr>
        <w:t>Instale seguindo os padrões referidos no próprio site.</w:t>
      </w:r>
    </w:p>
    <w:p w14:paraId="05C3EA84" w14:textId="77777777" w:rsidR="0061548C" w:rsidRPr="00CD7520" w:rsidRDefault="0061548C" w:rsidP="0061548C">
      <w:pPr>
        <w:jc w:val="left"/>
        <w:rPr>
          <w:lang w:eastAsia="en-US"/>
        </w:rPr>
      </w:pPr>
    </w:p>
    <w:p w14:paraId="5BBC21E4" w14:textId="77777777" w:rsidR="0061548C" w:rsidRPr="00CD7520" w:rsidRDefault="0061548C" w:rsidP="0061548C">
      <w:pPr>
        <w:numPr>
          <w:ilvl w:val="0"/>
          <w:numId w:val="7"/>
        </w:numPr>
        <w:jc w:val="left"/>
        <w:rPr>
          <w:lang w:eastAsia="en-US"/>
        </w:rPr>
      </w:pPr>
      <w:r w:rsidRPr="00CD7520">
        <w:rPr>
          <w:lang w:eastAsia="en-US"/>
        </w:rPr>
        <w:t xml:space="preserve">Download do MongoDB Community através do link: </w:t>
      </w:r>
      <w:hyperlink r:id="rId17">
        <w:r w:rsidRPr="00CD7520">
          <w:rPr>
            <w:rStyle w:val="Hyperlink"/>
            <w:lang w:eastAsia="en-US"/>
          </w:rPr>
          <w:t>https://www.mongodb.com/try/download/community?tck=docs_server</w:t>
        </w:r>
      </w:hyperlink>
      <w:r w:rsidRPr="00CD7520">
        <w:rPr>
          <w:lang w:eastAsia="en-US"/>
        </w:rPr>
        <w:t>;</w:t>
      </w:r>
    </w:p>
    <w:p w14:paraId="480890AF" w14:textId="362C4768" w:rsidR="0061548C" w:rsidRPr="00CD7520" w:rsidRDefault="0061548C" w:rsidP="0061548C">
      <w:pPr>
        <w:ind w:left="432"/>
        <w:jc w:val="left"/>
        <w:rPr>
          <w:lang w:eastAsia="en-US"/>
        </w:rPr>
      </w:pPr>
      <w:r w:rsidRPr="00CD7520">
        <w:rPr>
          <w:lang w:eastAsia="en-US"/>
        </w:rPr>
        <w:t xml:space="preserve"> Instale seguindo os padrões do próprio site, porém altere a pasta de destino para uma pasta “mongodb” que você criará no endereço C: do seu computador.</w:t>
      </w:r>
    </w:p>
    <w:p w14:paraId="0BA37566" w14:textId="77777777" w:rsidR="0061548C" w:rsidRPr="00CD7520" w:rsidRDefault="0061548C" w:rsidP="0061548C">
      <w:pPr>
        <w:jc w:val="left"/>
        <w:rPr>
          <w:lang w:eastAsia="en-US"/>
        </w:rPr>
      </w:pPr>
    </w:p>
    <w:p w14:paraId="04C276CC" w14:textId="77777777" w:rsidR="0061548C" w:rsidRPr="00CD7520" w:rsidRDefault="0061548C" w:rsidP="0061548C">
      <w:pPr>
        <w:numPr>
          <w:ilvl w:val="0"/>
          <w:numId w:val="7"/>
        </w:numPr>
        <w:jc w:val="left"/>
        <w:rPr>
          <w:lang w:eastAsia="en-US"/>
        </w:rPr>
      </w:pPr>
      <w:r w:rsidRPr="00CD7520">
        <w:rPr>
          <w:lang w:eastAsia="en-US"/>
        </w:rPr>
        <w:t>Download do Git através do link:</w:t>
      </w:r>
    </w:p>
    <w:p w14:paraId="40A083BD" w14:textId="77777777" w:rsidR="0061548C" w:rsidRPr="00CD7520" w:rsidRDefault="0061548C" w:rsidP="0061548C">
      <w:pPr>
        <w:ind w:left="432"/>
        <w:jc w:val="left"/>
        <w:rPr>
          <w:lang w:eastAsia="en-US"/>
        </w:rPr>
      </w:pPr>
      <w:r w:rsidRPr="00CD7520">
        <w:rPr>
          <w:lang w:eastAsia="en-US"/>
        </w:rPr>
        <w:t xml:space="preserve"> </w:t>
      </w:r>
      <w:hyperlink r:id="rId18">
        <w:r w:rsidRPr="00CD7520">
          <w:rPr>
            <w:rStyle w:val="Hyperlink"/>
            <w:lang w:eastAsia="en-US"/>
          </w:rPr>
          <w:t>https://gitforwindows.org/</w:t>
        </w:r>
      </w:hyperlink>
      <w:r w:rsidRPr="00CD7520">
        <w:rPr>
          <w:lang w:eastAsia="en-US"/>
        </w:rPr>
        <w:t>;</w:t>
      </w:r>
    </w:p>
    <w:p w14:paraId="18DB8C25" w14:textId="68EABF14" w:rsidR="0061548C" w:rsidRPr="00CD7520" w:rsidRDefault="0061548C" w:rsidP="0061548C">
      <w:pPr>
        <w:ind w:left="432"/>
        <w:jc w:val="left"/>
        <w:rPr>
          <w:lang w:eastAsia="en-US"/>
        </w:rPr>
      </w:pPr>
      <w:r w:rsidRPr="00CD7520">
        <w:rPr>
          <w:lang w:eastAsia="en-US"/>
        </w:rPr>
        <w:t>Instale seguindo os padrões referidos no próprio site.</w:t>
      </w:r>
    </w:p>
    <w:p w14:paraId="399C22DC" w14:textId="77777777" w:rsidR="0061548C" w:rsidRPr="00CD7520" w:rsidRDefault="0061548C" w:rsidP="0061548C">
      <w:pPr>
        <w:rPr>
          <w:lang w:eastAsia="en-US"/>
        </w:rPr>
      </w:pPr>
    </w:p>
    <w:p w14:paraId="35F22D56" w14:textId="77777777" w:rsidR="0061548C" w:rsidRPr="00CD7520" w:rsidRDefault="0061548C" w:rsidP="0061548C">
      <w:pPr>
        <w:numPr>
          <w:ilvl w:val="0"/>
          <w:numId w:val="11"/>
        </w:numPr>
        <w:rPr>
          <w:b/>
          <w:lang w:eastAsia="en-US"/>
        </w:rPr>
      </w:pPr>
      <w:r w:rsidRPr="00CD7520">
        <w:rPr>
          <w:b/>
          <w:lang w:eastAsia="en-US"/>
        </w:rPr>
        <w:t>Segunda fase, abrindo o repositório e instalando as dependências:</w:t>
      </w:r>
    </w:p>
    <w:p w14:paraId="6594C780" w14:textId="42BF3721" w:rsidR="0061548C" w:rsidRPr="00CD7520" w:rsidRDefault="0061548C" w:rsidP="0061548C">
      <w:pPr>
        <w:numPr>
          <w:ilvl w:val="0"/>
          <w:numId w:val="12"/>
        </w:numPr>
        <w:rPr>
          <w:lang w:eastAsia="en-US"/>
        </w:rPr>
      </w:pPr>
      <w:r w:rsidRPr="00CD7520">
        <w:rPr>
          <w:lang w:eastAsia="en-US"/>
        </w:rPr>
        <w:t xml:space="preserve">Entre na pasta </w:t>
      </w:r>
      <w:r w:rsidRPr="00CD7520">
        <w:rPr>
          <w:b/>
          <w:bCs/>
          <w:lang w:eastAsia="en-US"/>
        </w:rPr>
        <w:t>jobsea</w:t>
      </w:r>
      <w:r w:rsidRPr="00CD7520">
        <w:rPr>
          <w:lang w:eastAsia="en-US"/>
        </w:rPr>
        <w:t xml:space="preserve"> que está em sua área de trabalho.</w:t>
      </w:r>
    </w:p>
    <w:p w14:paraId="7C8B8FAE" w14:textId="77777777" w:rsidR="0061548C" w:rsidRPr="00CD7520" w:rsidRDefault="0061548C" w:rsidP="0061548C">
      <w:pPr>
        <w:numPr>
          <w:ilvl w:val="0"/>
          <w:numId w:val="12"/>
        </w:numPr>
        <w:rPr>
          <w:lang w:eastAsia="en-US"/>
        </w:rPr>
      </w:pPr>
      <w:r w:rsidRPr="00CD7520">
        <w:rPr>
          <w:lang w:eastAsia="en-US"/>
        </w:rPr>
        <w:t>Em seguida, clique com o botão direito do mouse em uma área vazia dentro da pasta.</w:t>
      </w:r>
    </w:p>
    <w:p w14:paraId="111402AC" w14:textId="77777777" w:rsidR="0061548C" w:rsidRPr="00CD7520" w:rsidRDefault="0061548C" w:rsidP="0061548C">
      <w:pPr>
        <w:numPr>
          <w:ilvl w:val="0"/>
          <w:numId w:val="12"/>
        </w:numPr>
        <w:rPr>
          <w:lang w:eastAsia="en-US"/>
        </w:rPr>
      </w:pPr>
      <w:r w:rsidRPr="00CD7520">
        <w:rPr>
          <w:lang w:eastAsia="en-US"/>
        </w:rPr>
        <w:t>Selecione a opção Git Bash Here. Isso abrirá um terminal de comandos Git.</w:t>
      </w:r>
    </w:p>
    <w:p w14:paraId="47B728B9" w14:textId="77777777" w:rsidR="0061548C" w:rsidRPr="00CD7520" w:rsidRDefault="0061548C" w:rsidP="0061548C">
      <w:pPr>
        <w:numPr>
          <w:ilvl w:val="0"/>
          <w:numId w:val="12"/>
        </w:numPr>
        <w:rPr>
          <w:lang w:eastAsia="en-US"/>
        </w:rPr>
      </w:pPr>
      <w:r w:rsidRPr="00CD7520">
        <w:rPr>
          <w:lang w:eastAsia="en-US"/>
        </w:rPr>
        <w:t xml:space="preserve">Neste terminal digite o comando  npm install ; </w:t>
      </w:r>
    </w:p>
    <w:p w14:paraId="58A20970" w14:textId="77777777" w:rsidR="0061548C" w:rsidRPr="00CD7520" w:rsidRDefault="0061548C" w:rsidP="0061548C">
      <w:pPr>
        <w:numPr>
          <w:ilvl w:val="0"/>
          <w:numId w:val="12"/>
        </w:numPr>
        <w:rPr>
          <w:lang w:eastAsia="en-US"/>
        </w:rPr>
      </w:pPr>
      <w:r w:rsidRPr="00CD7520">
        <w:rPr>
          <w:lang w:eastAsia="en-US"/>
        </w:rPr>
        <w:t>E em seguida, digite o comando  npm start ;</w:t>
      </w:r>
    </w:p>
    <w:p w14:paraId="7AC324D2" w14:textId="77777777" w:rsidR="0061548C" w:rsidRPr="00CD7520" w:rsidRDefault="0061548C" w:rsidP="0061548C">
      <w:pPr>
        <w:numPr>
          <w:ilvl w:val="0"/>
          <w:numId w:val="12"/>
        </w:numPr>
        <w:rPr>
          <w:lang w:eastAsia="en-US"/>
        </w:rPr>
      </w:pPr>
      <w:r w:rsidRPr="00CD7520">
        <w:rPr>
          <w:lang w:eastAsia="en-US"/>
        </w:rPr>
        <w:t xml:space="preserve">Nessa fase o terminal te informará em que porta o sistema irá abrir. </w:t>
      </w:r>
    </w:p>
    <w:p w14:paraId="5B50EB6C" w14:textId="10B13ECE" w:rsidR="0061548C" w:rsidRPr="00CD7520" w:rsidRDefault="0061548C" w:rsidP="0061548C">
      <w:pPr>
        <w:ind w:left="1440"/>
        <w:rPr>
          <w:lang w:eastAsia="en-US"/>
        </w:rPr>
      </w:pPr>
      <w:r w:rsidRPr="00CD7520">
        <w:rPr>
          <w:lang w:eastAsia="en-US"/>
        </w:rPr>
        <w:t>(Exemplo: localhost:3000).</w:t>
      </w:r>
    </w:p>
    <w:p w14:paraId="4A6470FD" w14:textId="77777777" w:rsidR="0061548C" w:rsidRPr="00CD7520" w:rsidRDefault="0061548C" w:rsidP="0061548C">
      <w:pPr>
        <w:rPr>
          <w:lang w:eastAsia="en-US"/>
        </w:rPr>
      </w:pPr>
    </w:p>
    <w:p w14:paraId="0A4F8330" w14:textId="77777777" w:rsidR="0061548C" w:rsidRPr="00CD7520" w:rsidRDefault="0061548C" w:rsidP="0061548C">
      <w:pPr>
        <w:numPr>
          <w:ilvl w:val="0"/>
          <w:numId w:val="19"/>
        </w:numPr>
        <w:rPr>
          <w:b/>
          <w:lang w:eastAsia="en-US"/>
        </w:rPr>
      </w:pPr>
      <w:r w:rsidRPr="00CD7520">
        <w:rPr>
          <w:b/>
          <w:lang w:eastAsia="en-US"/>
        </w:rPr>
        <w:t>Terceira fase, criação do banco de dados:</w:t>
      </w:r>
    </w:p>
    <w:p w14:paraId="276883C8" w14:textId="77777777" w:rsidR="0061548C" w:rsidRPr="00CD7520" w:rsidRDefault="0061548C" w:rsidP="0061548C">
      <w:pPr>
        <w:numPr>
          <w:ilvl w:val="0"/>
          <w:numId w:val="13"/>
        </w:numPr>
        <w:rPr>
          <w:lang w:eastAsia="en-US"/>
        </w:rPr>
      </w:pPr>
      <w:r w:rsidRPr="00CD7520">
        <w:rPr>
          <w:lang w:eastAsia="en-US"/>
        </w:rPr>
        <w:t>Acesse o prompt de comando do seu sistema operacional com o botão direito e clique em “executar como administrador”.</w:t>
      </w:r>
    </w:p>
    <w:p w14:paraId="6F946419" w14:textId="77777777" w:rsidR="0061548C" w:rsidRPr="00CD7520" w:rsidRDefault="0061548C" w:rsidP="0061548C">
      <w:pPr>
        <w:numPr>
          <w:ilvl w:val="0"/>
          <w:numId w:val="13"/>
        </w:numPr>
        <w:rPr>
          <w:lang w:eastAsia="en-US"/>
        </w:rPr>
      </w:pPr>
      <w:r w:rsidRPr="00CD7520">
        <w:rPr>
          <w:lang w:eastAsia="en-US"/>
        </w:rPr>
        <w:t>Utilize o comando:  cd ..  duas vezes para chegar até a pasta C:.</w:t>
      </w:r>
    </w:p>
    <w:p w14:paraId="2AD1081F" w14:textId="77777777" w:rsidR="0061548C" w:rsidRPr="00CD7520" w:rsidRDefault="0061548C" w:rsidP="0061548C">
      <w:pPr>
        <w:numPr>
          <w:ilvl w:val="0"/>
          <w:numId w:val="13"/>
        </w:numPr>
        <w:rPr>
          <w:lang w:eastAsia="en-US"/>
        </w:rPr>
      </w:pPr>
      <w:r w:rsidRPr="00CD7520">
        <w:rPr>
          <w:lang w:eastAsia="en-US"/>
        </w:rPr>
        <w:t>Utilize o comando  cd mongodb  para acessar a pasta que você criou anteriormente./</w:t>
      </w:r>
    </w:p>
    <w:p w14:paraId="30315C9D" w14:textId="77777777" w:rsidR="0061548C" w:rsidRPr="00CD7520" w:rsidRDefault="0061548C" w:rsidP="0061548C">
      <w:pPr>
        <w:numPr>
          <w:ilvl w:val="0"/>
          <w:numId w:val="13"/>
        </w:numPr>
        <w:rPr>
          <w:lang w:eastAsia="en-US"/>
        </w:rPr>
      </w:pPr>
      <w:r w:rsidRPr="00CD7520">
        <w:rPr>
          <w:lang w:eastAsia="en-US"/>
        </w:rPr>
        <w:t>Utilize o comando  cd bin  para acessar a pasta bin gerada na instalação.</w:t>
      </w:r>
    </w:p>
    <w:p w14:paraId="70BAB438" w14:textId="77777777" w:rsidR="0061548C" w:rsidRPr="00CD7520" w:rsidRDefault="0061548C" w:rsidP="0061548C">
      <w:pPr>
        <w:numPr>
          <w:ilvl w:val="0"/>
          <w:numId w:val="13"/>
        </w:numPr>
        <w:rPr>
          <w:lang w:eastAsia="en-US"/>
        </w:rPr>
      </w:pPr>
      <w:r w:rsidRPr="00CD7520">
        <w:rPr>
          <w:lang w:eastAsia="en-US"/>
        </w:rPr>
        <w:t>Inicie o banco de dados com o comando  mongo .</w:t>
      </w:r>
    </w:p>
    <w:p w14:paraId="45A0C998" w14:textId="77777777" w:rsidR="0061548C" w:rsidRPr="00CD7520" w:rsidRDefault="0061548C" w:rsidP="0061548C">
      <w:pPr>
        <w:numPr>
          <w:ilvl w:val="0"/>
          <w:numId w:val="13"/>
        </w:numPr>
        <w:rPr>
          <w:lang w:eastAsia="en-US"/>
        </w:rPr>
      </w:pPr>
      <w:r w:rsidRPr="00CD7520">
        <w:rPr>
          <w:lang w:eastAsia="en-US"/>
        </w:rPr>
        <w:t>Se não apresentar nenhum erro, prossiga para a criação das coleções no banco, se apresentar algum erro, reveja o processo da instalação do banco de dados.</w:t>
      </w:r>
    </w:p>
    <w:p w14:paraId="4462B2CC" w14:textId="77777777" w:rsidR="0061548C" w:rsidRPr="00CD7520" w:rsidRDefault="0061548C" w:rsidP="0061548C">
      <w:pPr>
        <w:numPr>
          <w:ilvl w:val="0"/>
          <w:numId w:val="13"/>
        </w:numPr>
        <w:rPr>
          <w:lang w:eastAsia="en-US"/>
        </w:rPr>
      </w:pPr>
      <w:r w:rsidRPr="00CD7520">
        <w:rPr>
          <w:lang w:eastAsia="en-US"/>
        </w:rPr>
        <w:t>Crie a 1ª coleção com o comando  createCollection(‘analises’); E em seguida a segunda              createCollection(‘users’);</w:t>
      </w:r>
    </w:p>
    <w:p w14:paraId="19720923" w14:textId="3CB2C40E" w:rsidR="0061548C" w:rsidRPr="00CD7520" w:rsidRDefault="0061548C" w:rsidP="0061548C">
      <w:pPr>
        <w:numPr>
          <w:ilvl w:val="0"/>
          <w:numId w:val="13"/>
        </w:numPr>
        <w:rPr>
          <w:lang w:eastAsia="en-US"/>
        </w:rPr>
      </w:pPr>
      <w:r w:rsidRPr="00CD7520">
        <w:rPr>
          <w:lang w:eastAsia="en-US"/>
        </w:rPr>
        <w:t>Para confirmar a criação, digite o comando “show collections”. Se as duas foram criadas corretamente, o processo está finalizado e você já pode acessar o sistema.</w:t>
      </w:r>
    </w:p>
    <w:p w14:paraId="31182979" w14:textId="06FBDF60" w:rsidR="0061548C" w:rsidRPr="00CD7520" w:rsidRDefault="0061548C" w:rsidP="0061548C">
      <w:pPr>
        <w:rPr>
          <w:lang w:eastAsia="en-US"/>
        </w:rPr>
      </w:pPr>
    </w:p>
    <w:p w14:paraId="07B5263E" w14:textId="4B88CD1F" w:rsidR="0061548C" w:rsidRPr="00CD7520" w:rsidRDefault="0061548C" w:rsidP="0061548C">
      <w:pPr>
        <w:rPr>
          <w:lang w:eastAsia="en-US"/>
        </w:rPr>
      </w:pPr>
    </w:p>
    <w:p w14:paraId="5A320BBB" w14:textId="4CF8ED3C" w:rsidR="0061548C" w:rsidRPr="00CD7520" w:rsidRDefault="0061548C" w:rsidP="0061548C">
      <w:pPr>
        <w:rPr>
          <w:lang w:eastAsia="en-US"/>
        </w:rPr>
      </w:pPr>
    </w:p>
    <w:p w14:paraId="04B1EAA5" w14:textId="3883793C" w:rsidR="0061548C" w:rsidRPr="00CD7520" w:rsidRDefault="0061548C" w:rsidP="0061548C">
      <w:pPr>
        <w:rPr>
          <w:lang w:eastAsia="en-US"/>
        </w:rPr>
      </w:pPr>
    </w:p>
    <w:p w14:paraId="26CEBC9A" w14:textId="6426368F" w:rsidR="0061548C" w:rsidRPr="00CD7520" w:rsidRDefault="0061548C" w:rsidP="0061548C">
      <w:pPr>
        <w:rPr>
          <w:lang w:eastAsia="en-US"/>
        </w:rPr>
      </w:pPr>
    </w:p>
    <w:p w14:paraId="29080B41" w14:textId="34A48765" w:rsidR="0061548C" w:rsidRPr="00CD7520" w:rsidRDefault="0061548C" w:rsidP="0061548C">
      <w:pPr>
        <w:rPr>
          <w:lang w:eastAsia="en-US"/>
        </w:rPr>
      </w:pPr>
    </w:p>
    <w:p w14:paraId="26EAEBCF" w14:textId="1D652DEE" w:rsidR="0061548C" w:rsidRPr="00CD7520" w:rsidRDefault="0061548C" w:rsidP="0061548C">
      <w:pPr>
        <w:rPr>
          <w:lang w:eastAsia="en-US"/>
        </w:rPr>
      </w:pPr>
    </w:p>
    <w:p w14:paraId="4D9FD31C" w14:textId="0772B63D" w:rsidR="0061548C" w:rsidRPr="00CD7520" w:rsidRDefault="0061548C" w:rsidP="0061548C">
      <w:pPr>
        <w:rPr>
          <w:lang w:eastAsia="en-US"/>
        </w:rPr>
      </w:pPr>
    </w:p>
    <w:p w14:paraId="56C5E633" w14:textId="011D1A88" w:rsidR="0061548C" w:rsidRPr="00CD7520" w:rsidRDefault="0061548C" w:rsidP="0061548C">
      <w:pPr>
        <w:rPr>
          <w:lang w:eastAsia="en-US"/>
        </w:rPr>
      </w:pPr>
    </w:p>
    <w:p w14:paraId="548F8B60" w14:textId="21E2D604" w:rsidR="0061548C" w:rsidRPr="00CD7520" w:rsidRDefault="0061548C" w:rsidP="0061548C">
      <w:pPr>
        <w:rPr>
          <w:lang w:eastAsia="en-US"/>
        </w:rPr>
      </w:pPr>
    </w:p>
    <w:p w14:paraId="16392B3A" w14:textId="2A3C0665" w:rsidR="0061548C" w:rsidRPr="00CD7520" w:rsidRDefault="0061548C" w:rsidP="0061548C">
      <w:pPr>
        <w:rPr>
          <w:lang w:eastAsia="en-US"/>
        </w:rPr>
      </w:pPr>
    </w:p>
    <w:p w14:paraId="5BCE1E9E" w14:textId="0D7969A5" w:rsidR="0061548C" w:rsidRPr="00CD7520" w:rsidRDefault="0061548C" w:rsidP="0061548C">
      <w:pPr>
        <w:rPr>
          <w:lang w:eastAsia="en-US"/>
        </w:rPr>
      </w:pPr>
    </w:p>
    <w:p w14:paraId="05D6950B" w14:textId="14208005" w:rsidR="0061548C" w:rsidRPr="00CD7520" w:rsidRDefault="0061548C" w:rsidP="0061548C">
      <w:pPr>
        <w:rPr>
          <w:lang w:eastAsia="en-US"/>
        </w:rPr>
      </w:pPr>
    </w:p>
    <w:p w14:paraId="3DDBFC0F" w14:textId="3B61A6CA" w:rsidR="0061548C" w:rsidRPr="00CD7520" w:rsidRDefault="0061548C" w:rsidP="0061548C">
      <w:pPr>
        <w:rPr>
          <w:lang w:eastAsia="en-US"/>
        </w:rPr>
      </w:pPr>
    </w:p>
    <w:p w14:paraId="2C4856F8" w14:textId="6E3D3BC9" w:rsidR="0061548C" w:rsidRPr="00CD7520" w:rsidRDefault="0061548C" w:rsidP="0061548C">
      <w:pPr>
        <w:rPr>
          <w:lang w:eastAsia="en-US"/>
        </w:rPr>
      </w:pPr>
    </w:p>
    <w:p w14:paraId="3E2B8A1A" w14:textId="275DD97E" w:rsidR="0061548C" w:rsidRPr="00CD7520" w:rsidRDefault="0061548C" w:rsidP="0061548C">
      <w:pPr>
        <w:rPr>
          <w:lang w:eastAsia="en-US"/>
        </w:rPr>
      </w:pPr>
    </w:p>
    <w:p w14:paraId="566D8CA4" w14:textId="77777777" w:rsidR="0061548C" w:rsidRPr="00CD7520" w:rsidRDefault="0061548C" w:rsidP="0061548C">
      <w:pPr>
        <w:rPr>
          <w:lang w:eastAsia="en-US"/>
        </w:rPr>
      </w:pPr>
    </w:p>
    <w:p w14:paraId="46D55310" w14:textId="77777777" w:rsidR="0061548C" w:rsidRPr="00CD7520" w:rsidRDefault="0061548C" w:rsidP="0061548C">
      <w:pPr>
        <w:rPr>
          <w:b/>
          <w:lang w:eastAsia="en-US"/>
        </w:rPr>
      </w:pPr>
    </w:p>
    <w:p w14:paraId="00E0745E" w14:textId="43B94F90" w:rsidR="0061548C" w:rsidRPr="00CD7520" w:rsidRDefault="0061548C" w:rsidP="0061548C">
      <w:pPr>
        <w:numPr>
          <w:ilvl w:val="0"/>
          <w:numId w:val="8"/>
        </w:numPr>
        <w:rPr>
          <w:b/>
          <w:lang w:eastAsia="en-US"/>
        </w:rPr>
      </w:pPr>
      <w:r w:rsidRPr="00CD7520">
        <w:rPr>
          <w:b/>
          <w:lang w:eastAsia="en-US"/>
        </w:rPr>
        <w:t>Quarta fase, implantação do sistema no servidor de hospedagem:</w:t>
      </w:r>
    </w:p>
    <w:p w14:paraId="372E14F0" w14:textId="77777777" w:rsidR="0061548C" w:rsidRPr="00CD7520" w:rsidRDefault="0061548C" w:rsidP="0061548C">
      <w:pPr>
        <w:ind w:left="432"/>
        <w:rPr>
          <w:b/>
          <w:lang w:eastAsia="en-US"/>
        </w:rPr>
      </w:pPr>
    </w:p>
    <w:p w14:paraId="3DDCEEAC" w14:textId="77777777" w:rsidR="0061548C" w:rsidRPr="00CD7520" w:rsidRDefault="0061548C" w:rsidP="0061548C">
      <w:pPr>
        <w:rPr>
          <w:b/>
          <w:lang w:eastAsia="en-US"/>
        </w:rPr>
      </w:pPr>
    </w:p>
    <w:p w14:paraId="5FBD22FC" w14:textId="77777777" w:rsidR="0061548C" w:rsidRPr="00CD7520" w:rsidRDefault="0061548C" w:rsidP="0061548C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263A5618" wp14:editId="2705907E">
            <wp:extent cx="6120130" cy="30867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4156E" w14:textId="77777777" w:rsidR="0061548C" w:rsidRPr="00CD7520" w:rsidRDefault="0061548C" w:rsidP="0061548C">
      <w:pPr>
        <w:rPr>
          <w:lang w:eastAsia="en-US"/>
        </w:rPr>
      </w:pPr>
    </w:p>
    <w:p w14:paraId="2FE70EC7" w14:textId="08915E2A" w:rsidR="0061548C" w:rsidRPr="00CD7520" w:rsidRDefault="0061548C" w:rsidP="0061548C">
      <w:pPr>
        <w:numPr>
          <w:ilvl w:val="0"/>
          <w:numId w:val="9"/>
        </w:numPr>
        <w:tabs>
          <w:tab w:val="clear" w:pos="360"/>
        </w:tabs>
        <w:rPr>
          <w:b/>
          <w:lang w:eastAsia="en-US"/>
        </w:rPr>
      </w:pPr>
      <w:bookmarkStart w:id="10" w:name="_heading=h.26in1rg" w:colFirst="0" w:colLast="0"/>
      <w:bookmarkEnd w:id="10"/>
      <w:r w:rsidRPr="00CD7520">
        <w:rPr>
          <w:b/>
          <w:lang w:eastAsia="en-US"/>
        </w:rPr>
        <w:t>Treinamento e suporte</w:t>
      </w:r>
    </w:p>
    <w:p w14:paraId="4BD624CF" w14:textId="77777777" w:rsidR="0061548C" w:rsidRPr="00CD7520" w:rsidRDefault="0061548C" w:rsidP="0061548C">
      <w:pPr>
        <w:rPr>
          <w:b/>
          <w:lang w:eastAsia="en-US"/>
        </w:rPr>
      </w:pPr>
    </w:p>
    <w:p w14:paraId="4E2EBED6" w14:textId="77777777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Para auxiliar os usuários tem-se o JOB SEA - Manual de Usuário.</w:t>
      </w:r>
    </w:p>
    <w:p w14:paraId="725BE9B6" w14:textId="77777777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>Suporte será oferecido por meio do e-mail:</w:t>
      </w:r>
    </w:p>
    <w:p w14:paraId="4B21E061" w14:textId="77777777" w:rsidR="0061548C" w:rsidRPr="00CD7520" w:rsidRDefault="0061548C" w:rsidP="0061548C">
      <w:pPr>
        <w:rPr>
          <w:lang w:eastAsia="en-US"/>
        </w:rPr>
      </w:pPr>
      <w:r w:rsidRPr="00CD7520">
        <w:rPr>
          <w:lang w:eastAsia="en-US"/>
        </w:rPr>
        <w:t xml:space="preserve"> ira.jobsea.com.br, onde o usuário pode contar nosso</w:t>
      </w:r>
    </w:p>
    <w:p w14:paraId="6DA9CD6A" w14:textId="6B076DB3" w:rsidR="0061548C" w:rsidRDefault="0061548C" w:rsidP="0061548C">
      <w:pPr>
        <w:rPr>
          <w:lang w:eastAsia="en-US"/>
        </w:rPr>
      </w:pPr>
      <w:r w:rsidRPr="00CD7520">
        <w:rPr>
          <w:lang w:eastAsia="en-US"/>
        </w:rPr>
        <w:t>apoio técnico.</w:t>
      </w:r>
    </w:p>
    <w:p w14:paraId="17086DBB" w14:textId="39666298" w:rsidR="00CD7520" w:rsidRDefault="00CD7520" w:rsidP="0061548C">
      <w:pPr>
        <w:rPr>
          <w:lang w:eastAsia="en-US"/>
        </w:rPr>
      </w:pPr>
    </w:p>
    <w:p w14:paraId="27E13BE2" w14:textId="08B4ED69" w:rsidR="00CD7520" w:rsidRPr="00CD7520" w:rsidRDefault="00CD7520" w:rsidP="0061548C">
      <w:pPr>
        <w:rPr>
          <w:lang w:eastAsia="en-US"/>
        </w:rPr>
      </w:pPr>
      <w:r>
        <w:rPr>
          <w:lang w:eastAsia="en-US"/>
        </w:rPr>
        <w:t>Segue abaixo o guia completo do Heroku onde o projeto está hospedado.</w:t>
      </w:r>
    </w:p>
    <w:p w14:paraId="4F707975" w14:textId="3D3051DA" w:rsidR="0061548C" w:rsidRPr="00CD7520" w:rsidRDefault="0061548C" w:rsidP="0061548C">
      <w:pPr>
        <w:rPr>
          <w:lang w:eastAsia="en-US"/>
        </w:rPr>
      </w:pPr>
    </w:p>
    <w:p w14:paraId="01C0EBAB" w14:textId="611DBFEF" w:rsidR="0061548C" w:rsidRPr="00CD7520" w:rsidRDefault="0061548C" w:rsidP="0061548C">
      <w:pPr>
        <w:rPr>
          <w:lang w:eastAsia="en-US"/>
        </w:rPr>
      </w:pPr>
    </w:p>
    <w:p w14:paraId="4D59123C" w14:textId="6D1D738B" w:rsidR="0061548C" w:rsidRPr="00CD7520" w:rsidRDefault="0061548C" w:rsidP="0061548C">
      <w:pPr>
        <w:rPr>
          <w:lang w:eastAsia="en-US"/>
        </w:rPr>
      </w:pPr>
    </w:p>
    <w:p w14:paraId="1DE67CFB" w14:textId="2E5568CD" w:rsidR="0061548C" w:rsidRPr="00CD7520" w:rsidRDefault="0061548C" w:rsidP="0061548C">
      <w:pPr>
        <w:rPr>
          <w:lang w:eastAsia="en-US"/>
        </w:rPr>
      </w:pPr>
    </w:p>
    <w:p w14:paraId="1DA23C1E" w14:textId="73E914DA" w:rsidR="0061548C" w:rsidRPr="00CD7520" w:rsidRDefault="0061548C" w:rsidP="0061548C">
      <w:pPr>
        <w:rPr>
          <w:lang w:eastAsia="en-US"/>
        </w:rPr>
      </w:pPr>
    </w:p>
    <w:p w14:paraId="4FD1D3C0" w14:textId="77777777" w:rsidR="0061548C" w:rsidRPr="00CD7520" w:rsidRDefault="0061548C" w:rsidP="0061548C">
      <w:pPr>
        <w:rPr>
          <w:lang w:eastAsia="en-US"/>
        </w:rPr>
      </w:pPr>
    </w:p>
    <w:p w14:paraId="2D975360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6E266B02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118833E9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6C407E3B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4D42AC6A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6D54BC26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5F80BC87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2AE7E5D1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461ACFA1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3902BE07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0A65E107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3A3F53A2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65153AE8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5F8481F2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591C7E32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7B1944AF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54890170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1E3A1B7C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65202EC8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54BFE080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0875547B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05269256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31E1AEFE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232ABEC6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30D4B3EE" w14:textId="77777777" w:rsidR="00CD7520" w:rsidRDefault="00CD7520" w:rsidP="00E71FE3">
      <w:pPr>
        <w:jc w:val="center"/>
        <w:rPr>
          <w:b/>
          <w:bCs/>
          <w:lang w:eastAsia="en-US"/>
        </w:rPr>
      </w:pPr>
    </w:p>
    <w:p w14:paraId="340B8B03" w14:textId="39E56807" w:rsidR="002A6F81" w:rsidRPr="00CD7520" w:rsidRDefault="002A6F81" w:rsidP="00E71FE3">
      <w:pPr>
        <w:jc w:val="center"/>
        <w:rPr>
          <w:b/>
          <w:bCs/>
          <w:lang w:eastAsia="en-US"/>
        </w:rPr>
      </w:pPr>
      <w:r w:rsidRPr="00CD7520">
        <w:rPr>
          <w:b/>
          <w:bCs/>
          <w:lang w:eastAsia="en-US"/>
        </w:rPr>
        <w:t>GUIA DE IMPLANTAÇÃO</w:t>
      </w:r>
      <w:r w:rsidR="0061548C" w:rsidRPr="00CD7520">
        <w:rPr>
          <w:b/>
          <w:bCs/>
          <w:lang w:eastAsia="en-US"/>
        </w:rPr>
        <w:t xml:space="preserve"> DO HEROKU</w:t>
      </w:r>
    </w:p>
    <w:p w14:paraId="39E0B5D3" w14:textId="77777777" w:rsidR="00E71FE3" w:rsidRPr="00CD7520" w:rsidRDefault="00E71FE3" w:rsidP="002A6F81">
      <w:pPr>
        <w:rPr>
          <w:b/>
          <w:bCs/>
          <w:lang w:eastAsia="en-US"/>
        </w:rPr>
      </w:pPr>
    </w:p>
    <w:p w14:paraId="7CAC4148" w14:textId="77777777" w:rsidR="00E71FE3" w:rsidRPr="00CD7520" w:rsidRDefault="00E71FE3" w:rsidP="002A6F81">
      <w:pPr>
        <w:rPr>
          <w:b/>
          <w:bCs/>
          <w:lang w:eastAsia="en-US"/>
        </w:rPr>
      </w:pPr>
    </w:p>
    <w:p w14:paraId="77515AFE" w14:textId="77777777" w:rsidR="002A6F81" w:rsidRPr="00CD7520" w:rsidRDefault="002A6F81" w:rsidP="002A6F81">
      <w:pPr>
        <w:rPr>
          <w:lang w:eastAsia="en-US"/>
        </w:rPr>
      </w:pPr>
    </w:p>
    <w:p w14:paraId="071CBB96" w14:textId="77777777" w:rsidR="002A6F81" w:rsidRPr="00CD7520" w:rsidRDefault="002A6F81" w:rsidP="002A6F81">
      <w:pPr>
        <w:rPr>
          <w:lang w:eastAsia="en-US"/>
        </w:rPr>
      </w:pPr>
      <w:r w:rsidRPr="00CD7520">
        <w:rPr>
          <w:b/>
          <w:bCs/>
          <w:lang w:eastAsia="en-US"/>
        </w:rPr>
        <w:t>Etapa 1 – Crie o projeto</w:t>
      </w:r>
    </w:p>
    <w:p w14:paraId="74551FF6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Em uma nova pasta, vou abrir um terminal e executar o comando npm init -y para criar um projeto. O servidor fictício será escrito em expressar, então precisamos executar o npm install express comando para instalar este módulo.</w:t>
      </w:r>
    </w:p>
    <w:p w14:paraId="00B82299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Após a instalação desta biblioteca, podemos criar um arquivo para o nosso projeto, chamado app.js. Dentro dele, escreveremos o código para o nosso servidor simples:</w:t>
      </w:r>
    </w:p>
    <w:p w14:paraId="3313EF5F" w14:textId="77777777" w:rsidR="002A6F81" w:rsidRPr="00CD7520" w:rsidRDefault="002A6F81" w:rsidP="002A6F81">
      <w:pPr>
        <w:rPr>
          <w:lang w:eastAsia="en-US"/>
        </w:rPr>
      </w:pPr>
    </w:p>
    <w:p w14:paraId="1ED2D44D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284278FF" wp14:editId="19289346">
            <wp:extent cx="5400040" cy="4258945"/>
            <wp:effectExtent l="0" t="0" r="0" b="82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74336" w14:textId="77777777" w:rsidR="002A6F81" w:rsidRPr="00CD7520" w:rsidRDefault="002A6F81" w:rsidP="002A6F81">
      <w:pPr>
        <w:rPr>
          <w:lang w:eastAsia="en-US"/>
        </w:rPr>
      </w:pPr>
    </w:p>
    <w:p w14:paraId="124A376A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Podemos iniciar o aplicativo executando node app.js. Então podemos experimentá-lo no seguinte URL http://localhost:3000. Neste ponto, você deverá ver a mensagem Hello World no navegador.</w:t>
      </w:r>
    </w:p>
    <w:p w14:paraId="443C8F99" w14:textId="77777777" w:rsidR="002A6F81" w:rsidRPr="00CD7520" w:rsidRDefault="002A6F81" w:rsidP="002A6F81">
      <w:pPr>
        <w:rPr>
          <w:lang w:eastAsia="en-US"/>
        </w:rPr>
      </w:pPr>
    </w:p>
    <w:p w14:paraId="625DB79C" w14:textId="77777777" w:rsidR="002A6F81" w:rsidRPr="00CD7520" w:rsidRDefault="002A6F81" w:rsidP="002A6F81">
      <w:pPr>
        <w:rPr>
          <w:b/>
          <w:bCs/>
          <w:lang w:eastAsia="en-US"/>
        </w:rPr>
      </w:pPr>
      <w:r w:rsidRPr="00CD7520">
        <w:rPr>
          <w:b/>
          <w:bCs/>
          <w:lang w:eastAsia="en-US"/>
        </w:rPr>
        <w:t>Etapa 2 – Sistema de controle de versão</w:t>
      </w:r>
    </w:p>
    <w:p w14:paraId="4059C7B8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O próximo passo é escolher um sistema de controle de versão e colocar nosso código em uma plataforma de desenvolvimento em um repositório.</w:t>
      </w:r>
    </w:p>
    <w:p w14:paraId="4F4FB4D6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O sistema de controle de versão mais popular é Git junto com Github como uma plataforma de desenvolvimento, é isso que usaremos aqui.</w:t>
      </w:r>
    </w:p>
    <w:p w14:paraId="3FD94B29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No GitHub, vá em frente e crie um repositório para o seu aplicativo, assim:</w:t>
      </w:r>
    </w:p>
    <w:p w14:paraId="0E25406F" w14:textId="77777777" w:rsidR="002A6F81" w:rsidRPr="00CD7520" w:rsidRDefault="002A6F81" w:rsidP="002A6F81">
      <w:pPr>
        <w:rPr>
          <w:lang w:eastAsia="en-US"/>
        </w:rPr>
      </w:pPr>
    </w:p>
    <w:p w14:paraId="4625A250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lastRenderedPageBreak/>
        <w:drawing>
          <wp:inline distT="0" distB="0" distL="0" distR="0" wp14:anchorId="44A6A697" wp14:editId="4851D79B">
            <wp:extent cx="5400040" cy="5196205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B58C" w14:textId="77777777" w:rsidR="002A6F81" w:rsidRPr="00CD7520" w:rsidRDefault="002A6F81" w:rsidP="002A6F81">
      <w:pPr>
        <w:rPr>
          <w:lang w:eastAsia="en-US"/>
        </w:rPr>
      </w:pPr>
    </w:p>
    <w:p w14:paraId="5DD19792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Para fazer upload do seu código local em um repositório, você precisa executar os comandos listados no Github depois de clicar em Create repository botão:</w:t>
      </w:r>
    </w:p>
    <w:p w14:paraId="4CB0A277" w14:textId="77777777" w:rsidR="002A6F81" w:rsidRPr="00CD7520" w:rsidRDefault="002A6F81" w:rsidP="002A6F81">
      <w:pPr>
        <w:rPr>
          <w:lang w:eastAsia="en-US"/>
        </w:rPr>
      </w:pPr>
    </w:p>
    <w:p w14:paraId="2F5594AF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06C92C9B" wp14:editId="6EC0DADF">
            <wp:extent cx="5400040" cy="11684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D52B" w14:textId="77777777" w:rsidR="002A6F81" w:rsidRPr="00CD7520" w:rsidRDefault="002A6F81" w:rsidP="002A6F81">
      <w:pPr>
        <w:rPr>
          <w:lang w:eastAsia="en-US"/>
        </w:rPr>
      </w:pPr>
    </w:p>
    <w:p w14:paraId="093F9310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Comandos para fazer upload de nosso código no repositório do Github</w:t>
      </w:r>
    </w:p>
    <w:p w14:paraId="66F98861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Antes de fazer isso, devemos ignorar alguns arquivos. Queremos fazer upload para o repositório apenas do código que escrevemos, sem as dependências (os módulos instalados).</w:t>
      </w:r>
    </w:p>
    <w:p w14:paraId="0DF1E618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Para isso, precisamos criar um arquivo .gitignore e dentro dele escreva o arquivo que queremos ignorar.</w:t>
      </w:r>
    </w:p>
    <w:p w14:paraId="1414D148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lastRenderedPageBreak/>
        <w:drawing>
          <wp:inline distT="0" distB="0" distL="0" distR="0" wp14:anchorId="77998F6D" wp14:editId="59203086">
            <wp:extent cx="4267200" cy="20955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7139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Estrutura de pastas e arquivo .gitignore</w:t>
      </w:r>
    </w:p>
    <w:p w14:paraId="01DD8F26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Agora, podemos escrever os comandos listados na figura acima (a do GitHub).</w:t>
      </w:r>
    </w:p>
    <w:p w14:paraId="2BC94699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Se você executou os comandos corretamente, ele estará na página do seu repositório. Se você o atualizar, deverá ver seus arquivos, exceto o que você ignorou explicitamente, a saber node modules.</w:t>
      </w:r>
    </w:p>
    <w:p w14:paraId="63A63259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42F25C1F" wp14:editId="66C4EA20">
            <wp:extent cx="5400040" cy="16027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67E35" w14:textId="77777777" w:rsidR="002A6F81" w:rsidRPr="00CD7520" w:rsidRDefault="002A6F81" w:rsidP="002A6F81">
      <w:pPr>
        <w:rPr>
          <w:lang w:eastAsia="en-US"/>
        </w:rPr>
      </w:pPr>
      <w:r w:rsidRPr="00CD7520">
        <w:rPr>
          <w:b/>
          <w:bCs/>
          <w:lang w:eastAsia="en-US"/>
        </w:rPr>
        <w:t>Etapa 3 – Vincular o repositório ao Heroku</w:t>
      </w:r>
    </w:p>
    <w:p w14:paraId="1A84BD74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Nesta etapa, podemos vincular o repositório do Github ao nosso aplicativo Heroku.</w:t>
      </w:r>
    </w:p>
    <w:p w14:paraId="7164CAE7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Primeiro, crie um aplicativo no Heroku e siga as etapas listadas na plataforma.</w:t>
      </w:r>
    </w:p>
    <w:p w14:paraId="42C8EFDC" w14:textId="77777777" w:rsidR="002A6F81" w:rsidRPr="00CD7520" w:rsidRDefault="002A6F81" w:rsidP="002A6F81">
      <w:pPr>
        <w:rPr>
          <w:lang w:eastAsia="en-US"/>
        </w:rPr>
      </w:pPr>
    </w:p>
    <w:p w14:paraId="31A6B326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2B56B7CD" wp14:editId="38D5F5B6">
            <wp:extent cx="5133975" cy="11620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85AE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Depois que o aplicativo for criado, uma janela semelhante a esta deve aparecer:</w:t>
      </w:r>
    </w:p>
    <w:p w14:paraId="4A9C4BFC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0340107A" wp14:editId="4BC4C521">
            <wp:extent cx="5400040" cy="259461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F256" w14:textId="77777777" w:rsidR="002A6F81" w:rsidRPr="00CD7520" w:rsidRDefault="002A6F81" w:rsidP="002A6F81">
      <w:pPr>
        <w:rPr>
          <w:b/>
          <w:bCs/>
          <w:lang w:eastAsia="en-US"/>
        </w:rPr>
      </w:pPr>
      <w:r w:rsidRPr="00CD7520">
        <w:rPr>
          <w:b/>
          <w:bCs/>
          <w:lang w:eastAsia="en-US"/>
        </w:rPr>
        <w:lastRenderedPageBreak/>
        <w:t>Painel de aplicativos</w:t>
      </w:r>
    </w:p>
    <w:p w14:paraId="702CCDBE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Agora, se você olhar para a navegação na parte superior, verá Overview, Resources, Deploy, Metrics e assim por diante. Tenha certeza disso Deploy é selecionado. Em seguida, na segunda linha, clique no ícone GitHub.</w:t>
      </w:r>
    </w:p>
    <w:p w14:paraId="01DDDF93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56CB4E4B" wp14:editId="508772C7">
            <wp:extent cx="5400040" cy="2148840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6AD18" w14:textId="77777777" w:rsidR="002A6F81" w:rsidRPr="00CD7520" w:rsidRDefault="002A6F81" w:rsidP="002A6F81">
      <w:pPr>
        <w:rPr>
          <w:b/>
          <w:bCs/>
          <w:lang w:eastAsia="en-US"/>
        </w:rPr>
      </w:pPr>
    </w:p>
    <w:p w14:paraId="41BB4F62" w14:textId="77777777" w:rsidR="002A6F81" w:rsidRPr="00CD7520" w:rsidRDefault="002A6F81" w:rsidP="002A6F81">
      <w:pPr>
        <w:rPr>
          <w:b/>
          <w:bCs/>
          <w:lang w:eastAsia="en-US"/>
        </w:rPr>
      </w:pPr>
    </w:p>
    <w:p w14:paraId="49E12F07" w14:textId="77777777" w:rsidR="002A6F81" w:rsidRPr="00CD7520" w:rsidRDefault="002A6F81" w:rsidP="002A6F81">
      <w:pPr>
        <w:rPr>
          <w:b/>
          <w:bCs/>
          <w:lang w:eastAsia="en-US"/>
        </w:rPr>
      </w:pPr>
    </w:p>
    <w:p w14:paraId="5ED603DF" w14:textId="77777777" w:rsidR="002A6F81" w:rsidRPr="00CD7520" w:rsidRDefault="002A6F81" w:rsidP="002A6F81">
      <w:pPr>
        <w:rPr>
          <w:b/>
          <w:bCs/>
          <w:lang w:eastAsia="en-US"/>
        </w:rPr>
      </w:pPr>
    </w:p>
    <w:p w14:paraId="535F642B" w14:textId="77777777" w:rsidR="002A6F81" w:rsidRPr="00CD7520" w:rsidRDefault="002A6F81" w:rsidP="002A6F81">
      <w:pPr>
        <w:rPr>
          <w:b/>
          <w:bCs/>
          <w:lang w:eastAsia="en-US"/>
        </w:rPr>
      </w:pPr>
    </w:p>
    <w:p w14:paraId="0D929D84" w14:textId="77777777" w:rsidR="002A6F81" w:rsidRPr="00CD7520" w:rsidRDefault="002A6F81" w:rsidP="002A6F81">
      <w:pPr>
        <w:rPr>
          <w:b/>
          <w:bCs/>
          <w:lang w:eastAsia="en-US"/>
        </w:rPr>
      </w:pPr>
    </w:p>
    <w:p w14:paraId="4CB186E7" w14:textId="77777777" w:rsidR="002A6F81" w:rsidRPr="00CD7520" w:rsidRDefault="002A6F81" w:rsidP="002A6F81">
      <w:pPr>
        <w:rPr>
          <w:b/>
          <w:bCs/>
          <w:lang w:eastAsia="en-US"/>
        </w:rPr>
      </w:pPr>
    </w:p>
    <w:p w14:paraId="51911D5D" w14:textId="77777777" w:rsidR="002A6F81" w:rsidRPr="00CD7520" w:rsidRDefault="002A6F81" w:rsidP="002A6F81">
      <w:pPr>
        <w:rPr>
          <w:b/>
          <w:bCs/>
          <w:lang w:eastAsia="en-US"/>
        </w:rPr>
      </w:pPr>
    </w:p>
    <w:p w14:paraId="472063A2" w14:textId="77777777" w:rsidR="002A6F81" w:rsidRPr="00CD7520" w:rsidRDefault="002A6F81" w:rsidP="002A6F81">
      <w:pPr>
        <w:rPr>
          <w:b/>
          <w:bCs/>
          <w:lang w:eastAsia="en-US"/>
        </w:rPr>
      </w:pPr>
    </w:p>
    <w:p w14:paraId="409B1871" w14:textId="77777777" w:rsidR="002A6F81" w:rsidRPr="00CD7520" w:rsidRDefault="002A6F81" w:rsidP="002A6F81">
      <w:pPr>
        <w:rPr>
          <w:b/>
          <w:bCs/>
          <w:lang w:eastAsia="en-US"/>
        </w:rPr>
      </w:pPr>
    </w:p>
    <w:p w14:paraId="190571AF" w14:textId="77777777" w:rsidR="002A6F81" w:rsidRPr="00CD7520" w:rsidRDefault="002A6F81" w:rsidP="002A6F81">
      <w:pPr>
        <w:rPr>
          <w:b/>
          <w:bCs/>
          <w:lang w:eastAsia="en-US"/>
        </w:rPr>
      </w:pPr>
      <w:r w:rsidRPr="00CD7520">
        <w:rPr>
          <w:b/>
          <w:bCs/>
          <w:lang w:eastAsia="en-US"/>
        </w:rPr>
        <w:t>Clique em conectar</w:t>
      </w:r>
    </w:p>
    <w:p w14:paraId="00E6F6C2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Procure o aplicativo desejado, que é demo-deploy-app-09 no nosso caso. Então clique Connect.</w:t>
      </w:r>
      <w:r w:rsidRPr="00CD7520">
        <w:rPr>
          <w:noProof/>
          <w:lang w:eastAsia="en-US"/>
        </w:rPr>
        <w:drawing>
          <wp:inline distT="0" distB="0" distL="0" distR="0" wp14:anchorId="774B2CD5" wp14:editId="1A03E0D7">
            <wp:extent cx="5400040" cy="307022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1C16" w14:textId="77777777" w:rsidR="002A6F81" w:rsidRPr="00CD7520" w:rsidRDefault="002A6F81" w:rsidP="002A6F81">
      <w:pPr>
        <w:rPr>
          <w:b/>
          <w:bCs/>
          <w:lang w:eastAsia="en-US"/>
        </w:rPr>
      </w:pPr>
      <w:r w:rsidRPr="00CD7520">
        <w:rPr>
          <w:b/>
          <w:bCs/>
          <w:lang w:eastAsia="en-US"/>
        </w:rPr>
        <w:t>Implantar Filial</w:t>
      </w:r>
    </w:p>
    <w:p w14:paraId="6E6346E4" w14:textId="77777777" w:rsidR="002A6F81" w:rsidRPr="00CD7520" w:rsidRDefault="002A6F81" w:rsidP="002A6F81">
      <w:pPr>
        <w:rPr>
          <w:b/>
          <w:bCs/>
          <w:lang w:eastAsia="en-US"/>
        </w:rPr>
      </w:pPr>
    </w:p>
    <w:p w14:paraId="71A38865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Depois que o aplicativo for conectado com sucesso à sua conta Heroku, você poderá clicar em Deploy Branch para implantar seu aplicativo.</w:t>
      </w:r>
    </w:p>
    <w:p w14:paraId="29B4765D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Se você quiser, também pode selecionar a opção Enable Automatic Deploys que extrairá automaticamente o código do seu repositório do Github toda vez que você enviar um push para esse repositório.</w:t>
      </w:r>
    </w:p>
    <w:p w14:paraId="0B2DA861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Depois que o aplicativo foi implantado, você pode clicar em Exibir para abrir seu aplicativo.</w:t>
      </w:r>
    </w:p>
    <w:p w14:paraId="71A13580" w14:textId="77777777" w:rsidR="002A6F81" w:rsidRPr="00CD7520" w:rsidRDefault="002A6F81" w:rsidP="002A6F81">
      <w:pPr>
        <w:rPr>
          <w:lang w:eastAsia="en-US"/>
        </w:rPr>
      </w:pPr>
    </w:p>
    <w:p w14:paraId="508E6C68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lastRenderedPageBreak/>
        <w:drawing>
          <wp:inline distT="0" distB="0" distL="0" distR="0" wp14:anchorId="21D55C84" wp14:editId="114B0794">
            <wp:extent cx="5400040" cy="369951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A3D5" w14:textId="77777777" w:rsidR="002A6F81" w:rsidRPr="00CD7520" w:rsidRDefault="002A6F81" w:rsidP="002A6F81">
      <w:pPr>
        <w:rPr>
          <w:b/>
          <w:bCs/>
          <w:lang w:eastAsia="en-US"/>
        </w:rPr>
      </w:pPr>
      <w:r w:rsidRPr="00CD7520">
        <w:rPr>
          <w:b/>
          <w:bCs/>
          <w:lang w:eastAsia="en-US"/>
        </w:rPr>
        <w:t>Etapa 4 – Configure o Heroku para executar corretamente o aplicativo</w:t>
      </w:r>
    </w:p>
    <w:p w14:paraId="2556D1E3" w14:textId="77777777" w:rsidR="002A6F81" w:rsidRPr="00CD7520" w:rsidRDefault="002A6F81" w:rsidP="002A6F81">
      <w:pPr>
        <w:rPr>
          <w:lang w:eastAsia="en-US"/>
        </w:rPr>
      </w:pPr>
    </w:p>
    <w:p w14:paraId="0EBEAB17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Se você abrir o aplicativo neste momento, deverá ver algo assim:</w:t>
      </w:r>
    </w:p>
    <w:p w14:paraId="43B64F9F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066E6128" wp14:editId="5391EB56">
            <wp:extent cx="5400040" cy="4034790"/>
            <wp:effectExtent l="0" t="0" r="0" b="381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5E6E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Isso mesmo, um erro. Isso porque o Heroku não sabe como iniciar nosso aplicativo.</w:t>
      </w:r>
    </w:p>
    <w:p w14:paraId="1C48695F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Se você se lembra, executamos o comando node app.js para iniciar o aplicativo localmente.</w:t>
      </w:r>
      <w:r w:rsidRPr="00CD7520">
        <w:rPr>
          <w:lang w:eastAsia="en-US"/>
        </w:rPr>
        <w:br/>
        <w:t>O Heroku não tem como saber quais comandos ele precisa executar para iniciar o aplicativo, e é por isso que gerou um erro.</w:t>
      </w:r>
    </w:p>
    <w:p w14:paraId="20FF18F6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lastRenderedPageBreak/>
        <w:t>Para resolver esse problema, precisamos criar um arquivo chamado Procfile com o seguinte conteúdo: web: node ./app.js.</w:t>
      </w:r>
    </w:p>
    <w:p w14:paraId="756D58BA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Para atualizar nosso aplicativo, tudo o que precisamos fazer é enviar um novo commit ao GitHub. Se tivermos ativado o Automatic Deploys opção, o código será automaticamente puxado para o Heroku. Caso contrário, precisamos clicar em Deploy Branch novamente.</w:t>
      </w:r>
    </w:p>
    <w:p w14:paraId="7EF1BCB8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Depois que o aplicativo for reconstruído, deveremos vê-lo funcionando da seguinte maneira:</w:t>
      </w:r>
    </w:p>
    <w:p w14:paraId="1AE1E771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1FFE17BD" wp14:editId="71E16ACD">
            <wp:extent cx="5400040" cy="223329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929F" w14:textId="77777777" w:rsidR="002A6F81" w:rsidRPr="00CD7520" w:rsidRDefault="002A6F81" w:rsidP="002A6F81">
      <w:pPr>
        <w:rPr>
          <w:b/>
          <w:bCs/>
          <w:lang w:eastAsia="en-US"/>
        </w:rPr>
      </w:pPr>
      <w:r w:rsidRPr="00CD7520">
        <w:rPr>
          <w:b/>
          <w:bCs/>
          <w:lang w:eastAsia="en-US"/>
        </w:rPr>
        <w:t>Etapa 5 – Como adicionar um complemento</w:t>
      </w:r>
    </w:p>
    <w:p w14:paraId="179DBCEC" w14:textId="77777777" w:rsidR="002A6F81" w:rsidRPr="00CD7520" w:rsidRDefault="002A6F81" w:rsidP="002A6F81">
      <w:pPr>
        <w:rPr>
          <w:lang w:eastAsia="en-US"/>
        </w:rPr>
      </w:pPr>
    </w:p>
    <w:p w14:paraId="19657770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Um dos principais benefícios que o Heroku oferece é o fato de que você pode adicionar recursos facilmente na forma de add-ons ao seu projeto. Esses recursos externos vêm na forma de bancos de dados, ferramentas de registro e monitoramento, ferramentas de CI e CD ou ferramentas de teste.</w:t>
      </w:r>
    </w:p>
    <w:p w14:paraId="64A3C506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Então agora vamos ver como adicionar um novo recurso ao seu projeto. Primeiro, iremos para Recursos e, a partir daí, adicionaremos uma nova ferramenta para teste.</w:t>
      </w:r>
    </w:p>
    <w:p w14:paraId="79CA6000" w14:textId="77777777" w:rsidR="002A6F81" w:rsidRPr="00CD7520" w:rsidRDefault="002A6F81" w:rsidP="002A6F81">
      <w:pPr>
        <w:rPr>
          <w:lang w:eastAsia="en-US"/>
        </w:rPr>
      </w:pPr>
    </w:p>
    <w:p w14:paraId="63D1E49F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6FCB1CB3" wp14:editId="5E190453">
            <wp:extent cx="5400040" cy="4265930"/>
            <wp:effectExtent l="0" t="0" r="0" b="127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C9516" w14:textId="77777777" w:rsidR="002A6F81" w:rsidRPr="00CD7520" w:rsidRDefault="002A6F81" w:rsidP="002A6F81">
      <w:pPr>
        <w:rPr>
          <w:b/>
          <w:bCs/>
          <w:lang w:eastAsia="en-US"/>
        </w:rPr>
      </w:pPr>
      <w:r w:rsidRPr="00CD7520">
        <w:rPr>
          <w:b/>
          <w:bCs/>
          <w:lang w:eastAsia="en-US"/>
        </w:rPr>
        <w:t>Vá em frente e clique em Find more add-ons e depois procure Loadmill.</w:t>
      </w:r>
    </w:p>
    <w:p w14:paraId="5D3020FE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Loadmill é uma ferramenta de teste realmente excelente para testes de regressão e testes de carga.</w:t>
      </w:r>
    </w:p>
    <w:p w14:paraId="1A6E8C5D" w14:textId="77777777" w:rsidR="002A6F81" w:rsidRPr="00CD7520" w:rsidRDefault="002A6F81" w:rsidP="002A6F81">
      <w:pPr>
        <w:rPr>
          <w:b/>
          <w:bCs/>
          <w:lang w:eastAsia="en-US"/>
        </w:rPr>
      </w:pPr>
    </w:p>
    <w:p w14:paraId="1E0B8854" w14:textId="77777777" w:rsidR="002A6F81" w:rsidRPr="00CD7520" w:rsidRDefault="002A6F81" w:rsidP="002A6F81">
      <w:pPr>
        <w:rPr>
          <w:b/>
          <w:bCs/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00C7C364" wp14:editId="0A9F81A3">
            <wp:extent cx="5400040" cy="310388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CF5D" w14:textId="77777777" w:rsidR="002A6F81" w:rsidRPr="00CD7520" w:rsidRDefault="002A6F81" w:rsidP="002A6F81">
      <w:pPr>
        <w:rPr>
          <w:b/>
          <w:bCs/>
          <w:lang w:eastAsia="en-US"/>
        </w:rPr>
      </w:pPr>
    </w:p>
    <w:p w14:paraId="4B14FC40" w14:textId="77777777" w:rsidR="002A6F81" w:rsidRPr="00CD7520" w:rsidRDefault="002A6F81" w:rsidP="002A6F81">
      <w:pPr>
        <w:rPr>
          <w:b/>
          <w:bCs/>
          <w:lang w:eastAsia="en-US"/>
        </w:rPr>
      </w:pPr>
      <w:r w:rsidRPr="00CD7520">
        <w:rPr>
          <w:b/>
          <w:bCs/>
          <w:lang w:eastAsia="en-US"/>
        </w:rPr>
        <w:t>Vá em frente e clique em Install…. Em seguida, escolha o aplicativo que você deseja vincular.</w:t>
      </w:r>
    </w:p>
    <w:p w14:paraId="7F1DF871" w14:textId="77777777" w:rsidR="002A6F81" w:rsidRPr="00CD7520" w:rsidRDefault="002A6F81" w:rsidP="002A6F81">
      <w:pPr>
        <w:rPr>
          <w:lang w:eastAsia="en-US"/>
        </w:rPr>
      </w:pPr>
    </w:p>
    <w:p w14:paraId="3BD0F50C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243D076F" wp14:editId="5452FBA9">
            <wp:extent cx="5400040" cy="428688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99B6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Nesta etapa, o Heroku criará automaticamente uma conta para você na plataforma provisionada.</w:t>
      </w:r>
    </w:p>
    <w:p w14:paraId="20F6B87B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Na guia recursos, você pode ver o recurso adicionado recentemente:</w:t>
      </w:r>
    </w:p>
    <w:p w14:paraId="34100699" w14:textId="77777777" w:rsidR="002A6F81" w:rsidRPr="00CD7520" w:rsidRDefault="002A6F81" w:rsidP="002A6F81">
      <w:pPr>
        <w:rPr>
          <w:lang w:eastAsia="en-US"/>
        </w:rPr>
      </w:pPr>
    </w:p>
    <w:p w14:paraId="65D9F319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lastRenderedPageBreak/>
        <w:drawing>
          <wp:inline distT="0" distB="0" distL="0" distR="0" wp14:anchorId="0E8D6BC9" wp14:editId="626CB0AB">
            <wp:extent cx="5400040" cy="2377440"/>
            <wp:effectExtent l="0" t="0" r="0" b="381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FE5EA" w14:textId="77777777" w:rsidR="002A6F81" w:rsidRPr="00CD7520" w:rsidRDefault="002A6F81" w:rsidP="002A6F81">
      <w:pPr>
        <w:rPr>
          <w:lang w:eastAsia="en-US"/>
        </w:rPr>
      </w:pPr>
    </w:p>
    <w:p w14:paraId="15342810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Se você acessar esse complemento, deverá ver o painel com um tutorial de introdução e um teste de demonstração criado para você.</w:t>
      </w:r>
    </w:p>
    <w:p w14:paraId="0CF1B094" w14:textId="77777777" w:rsidR="002A6F81" w:rsidRPr="00CD7520" w:rsidRDefault="002A6F81" w:rsidP="002A6F81">
      <w:pPr>
        <w:rPr>
          <w:lang w:eastAsia="en-US"/>
        </w:rPr>
      </w:pPr>
    </w:p>
    <w:p w14:paraId="2F0FCB2C" w14:textId="77777777" w:rsidR="002A6F81" w:rsidRPr="00CD7520" w:rsidRDefault="002A6F81" w:rsidP="002A6F81">
      <w:pPr>
        <w:rPr>
          <w:lang w:eastAsia="en-US"/>
        </w:rPr>
      </w:pPr>
      <w:r w:rsidRPr="00CD7520">
        <w:rPr>
          <w:noProof/>
          <w:lang w:eastAsia="en-US"/>
        </w:rPr>
        <w:drawing>
          <wp:inline distT="0" distB="0" distL="0" distR="0" wp14:anchorId="7EC2883A" wp14:editId="07F11FCC">
            <wp:extent cx="5400040" cy="2128520"/>
            <wp:effectExtent l="0" t="0" r="0" b="508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233AD" w14:textId="77777777" w:rsidR="002A6F81" w:rsidRPr="00CD7520" w:rsidRDefault="002A6F81" w:rsidP="002A6F81">
      <w:pPr>
        <w:rPr>
          <w:b/>
          <w:bCs/>
          <w:lang w:eastAsia="en-US"/>
        </w:rPr>
      </w:pPr>
    </w:p>
    <w:p w14:paraId="65B51B68" w14:textId="77777777" w:rsidR="002A6F81" w:rsidRPr="00CD7520" w:rsidRDefault="002A6F81" w:rsidP="002A6F81">
      <w:pPr>
        <w:rPr>
          <w:b/>
          <w:bCs/>
          <w:lang w:eastAsia="en-US"/>
        </w:rPr>
      </w:pPr>
    </w:p>
    <w:p w14:paraId="6749EF6D" w14:textId="77777777" w:rsidR="002A6F81" w:rsidRPr="00CD7520" w:rsidRDefault="002A6F81" w:rsidP="002A6F81">
      <w:pPr>
        <w:rPr>
          <w:b/>
          <w:bCs/>
          <w:lang w:eastAsia="en-US"/>
        </w:rPr>
      </w:pPr>
    </w:p>
    <w:p w14:paraId="1A730822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O Heroku permite que os desenvolvedores implantem um aplicativo de maneira rápida e quase indolor em um servidor da web.</w:t>
      </w:r>
    </w:p>
    <w:p w14:paraId="4A0BCA88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Ele também fornece muitos plugins que você pode integrar ao seu aplicativo.</w:t>
      </w:r>
    </w:p>
    <w:p w14:paraId="41659681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Uma solução PaaS sempre permitirá que você se mova mais rápido do que a solução com um VPS, no qual você precisa configurar tudo desde o início.</w:t>
      </w:r>
    </w:p>
    <w:p w14:paraId="714B9732" w14:textId="77777777" w:rsidR="002A6F81" w:rsidRPr="00CD7520" w:rsidRDefault="002A6F81" w:rsidP="002A6F81">
      <w:pPr>
        <w:rPr>
          <w:lang w:eastAsia="en-US"/>
        </w:rPr>
      </w:pPr>
    </w:p>
    <w:p w14:paraId="7BF44C2D" w14:textId="77777777" w:rsidR="002A6F81" w:rsidRPr="00CD7520" w:rsidRDefault="002A6F81" w:rsidP="002A6F81">
      <w:pPr>
        <w:rPr>
          <w:lang w:eastAsia="en-US"/>
        </w:rPr>
      </w:pPr>
      <w:r w:rsidRPr="00CD7520">
        <w:rPr>
          <w:lang w:eastAsia="en-US"/>
        </w:rPr>
        <w:t>Link do projeto:</w:t>
      </w:r>
    </w:p>
    <w:p w14:paraId="661B53A8" w14:textId="77777777" w:rsidR="002A6F81" w:rsidRPr="00CD7520" w:rsidRDefault="00871FD5" w:rsidP="002A6F81">
      <w:pPr>
        <w:rPr>
          <w:b/>
          <w:bCs/>
          <w:lang w:eastAsia="en-US"/>
        </w:rPr>
      </w:pPr>
      <w:hyperlink r:id="rId37" w:history="1">
        <w:r w:rsidR="002A6F81" w:rsidRPr="00CD7520">
          <w:rPr>
            <w:rStyle w:val="Hyperlink"/>
            <w:lang w:eastAsia="en-US"/>
          </w:rPr>
          <w:t>https://jobsea-front.herokuapp.com/</w:t>
        </w:r>
      </w:hyperlink>
    </w:p>
    <w:p w14:paraId="416530DE" w14:textId="77777777" w:rsidR="002A6F81" w:rsidRPr="002A6F81" w:rsidRDefault="002A6F81" w:rsidP="002A6F81">
      <w:pPr>
        <w:rPr>
          <w:lang w:eastAsia="en-US"/>
        </w:rPr>
      </w:pPr>
    </w:p>
    <w:p w14:paraId="62109082" w14:textId="77777777" w:rsidR="002A6F81" w:rsidRPr="002A6F81" w:rsidRDefault="002A6F81" w:rsidP="002A6F81">
      <w:pPr>
        <w:rPr>
          <w:lang w:eastAsia="en-US"/>
        </w:rPr>
      </w:pPr>
    </w:p>
    <w:p w14:paraId="3084BF97" w14:textId="77777777" w:rsidR="002A6F81" w:rsidRPr="002A6F81" w:rsidRDefault="002A6F81" w:rsidP="002A6F81">
      <w:pPr>
        <w:rPr>
          <w:lang w:eastAsia="en-US"/>
        </w:rPr>
      </w:pPr>
    </w:p>
    <w:p w14:paraId="6FB6E110" w14:textId="77777777" w:rsidR="002A6F81" w:rsidRPr="002A6F81" w:rsidRDefault="002A6F81" w:rsidP="002A6F81">
      <w:pPr>
        <w:rPr>
          <w:lang w:eastAsia="en-US"/>
        </w:rPr>
      </w:pPr>
    </w:p>
    <w:p w14:paraId="55E52184" w14:textId="77777777" w:rsidR="002A6F81" w:rsidRPr="002A6F81" w:rsidRDefault="002A6F81" w:rsidP="002A6F81">
      <w:pPr>
        <w:rPr>
          <w:lang w:eastAsia="en-US"/>
        </w:rPr>
      </w:pPr>
    </w:p>
    <w:p w14:paraId="5243A4C9" w14:textId="77777777" w:rsidR="002A6F81" w:rsidRPr="002A6F81" w:rsidRDefault="002A6F81" w:rsidP="002A6F81">
      <w:pPr>
        <w:rPr>
          <w:lang w:eastAsia="en-US"/>
        </w:rPr>
      </w:pPr>
    </w:p>
    <w:p w14:paraId="08159913" w14:textId="77777777" w:rsidR="002A6F81" w:rsidRPr="002A6F81" w:rsidRDefault="002A6F81" w:rsidP="002A6F81">
      <w:pPr>
        <w:rPr>
          <w:lang w:eastAsia="en-US"/>
        </w:rPr>
      </w:pPr>
    </w:p>
    <w:p w14:paraId="3F9E3084" w14:textId="77777777" w:rsidR="002A6F81" w:rsidRPr="002A6F81" w:rsidRDefault="002A6F81" w:rsidP="002A6F81">
      <w:pPr>
        <w:rPr>
          <w:lang w:eastAsia="en-US"/>
        </w:rPr>
      </w:pPr>
    </w:p>
    <w:p w14:paraId="32B7FDCA" w14:textId="77777777" w:rsidR="002A6F81" w:rsidRPr="002A6F81" w:rsidRDefault="002A6F81" w:rsidP="002A6F81">
      <w:pPr>
        <w:rPr>
          <w:lang w:eastAsia="en-US"/>
        </w:rPr>
      </w:pPr>
    </w:p>
    <w:p w14:paraId="578FECF2" w14:textId="77777777" w:rsidR="002A6F81" w:rsidRPr="002A6F81" w:rsidRDefault="002A6F81" w:rsidP="002A6F81">
      <w:pPr>
        <w:rPr>
          <w:lang w:eastAsia="en-US"/>
        </w:rPr>
      </w:pPr>
    </w:p>
    <w:p w14:paraId="4781F374" w14:textId="77777777" w:rsidR="002A6F81" w:rsidRPr="002A6F81" w:rsidRDefault="002A6F81" w:rsidP="002A6F81">
      <w:pPr>
        <w:rPr>
          <w:lang w:eastAsia="en-US"/>
        </w:rPr>
      </w:pPr>
    </w:p>
    <w:p w14:paraId="5F65866D" w14:textId="77777777" w:rsidR="00D77DA4" w:rsidRDefault="00D77DA4"/>
    <w:sectPr w:rsidR="00D77DA4">
      <w:headerReference w:type="default" r:id="rId38"/>
      <w:footerReference w:type="default" r:id="rId39"/>
      <w:pgSz w:w="11907" w:h="16840" w:code="9"/>
      <w:pgMar w:top="851" w:right="851" w:bottom="851" w:left="1418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E7892D" w14:textId="77777777" w:rsidR="00871FD5" w:rsidRDefault="00871FD5">
      <w:r>
        <w:separator/>
      </w:r>
    </w:p>
  </w:endnote>
  <w:endnote w:type="continuationSeparator" w:id="0">
    <w:p w14:paraId="07C3B961" w14:textId="77777777" w:rsidR="00871FD5" w:rsidRDefault="00871F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53E634" w14:textId="77777777" w:rsidR="00F930E2" w:rsidRDefault="00F930E2">
    <w:pPr>
      <w:pStyle w:val="Rodap"/>
    </w:pPr>
  </w:p>
  <w:tbl>
    <w:tblPr>
      <w:tblW w:w="9639" w:type="dxa"/>
      <w:tblInd w:w="14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top w:w="144" w:type="dxa"/>
        <w:left w:w="144" w:type="dxa"/>
        <w:bottom w:w="144" w:type="dxa"/>
        <w:right w:w="144" w:type="dxa"/>
      </w:tblCellMar>
      <w:tblLook w:val="0000" w:firstRow="0" w:lastRow="0" w:firstColumn="0" w:lastColumn="0" w:noHBand="0" w:noVBand="0"/>
    </w:tblPr>
    <w:tblGrid>
      <w:gridCol w:w="4788"/>
      <w:gridCol w:w="3037"/>
      <w:gridCol w:w="1814"/>
    </w:tblGrid>
    <w:tr w:rsidR="00F930E2" w14:paraId="43C1D47B" w14:textId="77777777">
      <w:trPr>
        <w:trHeight w:val="216"/>
      </w:trPr>
      <w:tc>
        <w:tcPr>
          <w:tcW w:w="4788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58B3185B" w14:textId="77777777" w:rsidR="00F930E2" w:rsidRDefault="00F930E2">
          <w:pPr>
            <w:pStyle w:val="Rodap"/>
          </w:pPr>
          <w:r>
            <w:t>Politec Ltda.</w:t>
          </w:r>
        </w:p>
        <w:p w14:paraId="69BA2F20" w14:textId="77777777" w:rsidR="00F930E2" w:rsidRDefault="00F930E2">
          <w:pPr>
            <w:pStyle w:val="Rodap"/>
          </w:pPr>
          <w:r>
            <w:t>ITQ- X.X-XX.XX – Nome da ITQ</w:t>
          </w:r>
        </w:p>
      </w:tc>
      <w:tc>
        <w:tcPr>
          <w:tcW w:w="3037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26AED730" w14:textId="77777777" w:rsidR="00F930E2" w:rsidRDefault="00F930E2">
          <w:pPr>
            <w:pStyle w:val="Rodap"/>
          </w:pPr>
          <w:r>
            <w:t>Rev. X. Em DD de MM de AAAA</w:t>
          </w:r>
        </w:p>
      </w:tc>
      <w:tc>
        <w:tcPr>
          <w:tcW w:w="1814" w:type="dxa"/>
          <w:tcBorders>
            <w:top w:val="single" w:sz="36" w:space="0" w:color="999999"/>
            <w:left w:val="single" w:sz="36" w:space="0" w:color="999999"/>
            <w:bottom w:val="single" w:sz="36" w:space="0" w:color="999999"/>
            <w:right w:val="single" w:sz="36" w:space="0" w:color="999999"/>
          </w:tcBorders>
        </w:tcPr>
        <w:p w14:paraId="1C8209E2" w14:textId="77777777" w:rsidR="00F930E2" w:rsidRDefault="00F930E2">
          <w:pPr>
            <w:pStyle w:val="Rodap"/>
          </w:pPr>
          <w:r>
            <w:t xml:space="preserve">Página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</w:tc>
    </w:tr>
  </w:tbl>
  <w:p w14:paraId="7E01410E" w14:textId="77777777" w:rsidR="00F930E2" w:rsidRDefault="00F930E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925DCA" w14:textId="77777777" w:rsidR="00D77DA4" w:rsidRDefault="00D77DA4">
    <w:pPr>
      <w:pStyle w:val="Rodap"/>
    </w:pPr>
  </w:p>
  <w:tbl>
    <w:tblPr>
      <w:tblW w:w="9710" w:type="dxa"/>
      <w:tblInd w:w="70" w:type="dxa"/>
      <w:tblBorders>
        <w:top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6663"/>
      <w:gridCol w:w="1342"/>
      <w:gridCol w:w="1705"/>
    </w:tblGrid>
    <w:tr w:rsidR="00D77DA4" w14:paraId="2091406B" w14:textId="77777777" w:rsidTr="00F930E2">
      <w:trPr>
        <w:cantSplit/>
      </w:trPr>
      <w:tc>
        <w:tcPr>
          <w:tcW w:w="6663" w:type="dxa"/>
        </w:tcPr>
        <w:p w14:paraId="5B24BA4A" w14:textId="77777777" w:rsidR="00D77DA4" w:rsidRDefault="00871FD5" w:rsidP="00F930E2">
          <w:pPr>
            <w:pStyle w:val="Rodap"/>
            <w:tabs>
              <w:tab w:val="clear" w:pos="4320"/>
              <w:tab w:val="clear" w:pos="8640"/>
              <w:tab w:val="left" w:pos="5330"/>
            </w:tabs>
            <w:jc w:val="left"/>
          </w:pPr>
          <w:sdt>
            <w:sdtPr>
              <w:alias w:val="Gestor"/>
              <w:tag w:val=""/>
              <w:id w:val="827947526"/>
              <w:placeholder>
                <w:docPart w:val="269F4D2E86184E108F52827F2BC94A97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r w:rsidR="002A6F81">
                <w:t>JOB SEA – MAR DE OPORTUNIDADES</w:t>
              </w:r>
            </w:sdtContent>
          </w:sdt>
          <w:r w:rsidR="00F930E2">
            <w:tab/>
          </w:r>
          <w:sdt>
            <w:sdtPr>
              <w:alias w:val="Assunto"/>
              <w:tag w:val=""/>
              <w:id w:val="-433434321"/>
              <w:placeholder>
                <w:docPart w:val="500C4ACBA99A4C86AE57AB85AEFDB7C6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r w:rsidR="002A6F81">
                <w:t>Versão 1</w:t>
              </w:r>
            </w:sdtContent>
          </w:sdt>
        </w:p>
      </w:tc>
      <w:tc>
        <w:tcPr>
          <w:tcW w:w="1342" w:type="dxa"/>
          <w:vAlign w:val="center"/>
        </w:tcPr>
        <w:p w14:paraId="2B0B93A8" w14:textId="77777777" w:rsidR="00D77DA4" w:rsidRDefault="00D77DA4" w:rsidP="00243D96">
          <w:pPr>
            <w:pStyle w:val="Rodap"/>
            <w:jc w:val="center"/>
            <w:rPr>
              <w:lang w:val="pt-PT"/>
            </w:rPr>
          </w:pPr>
        </w:p>
      </w:tc>
      <w:tc>
        <w:tcPr>
          <w:tcW w:w="1705" w:type="dxa"/>
          <w:vAlign w:val="center"/>
        </w:tcPr>
        <w:p w14:paraId="762C67A6" w14:textId="77777777" w:rsidR="00D77DA4" w:rsidRDefault="00D77DA4">
          <w:pPr>
            <w:pStyle w:val="Rodap"/>
            <w:jc w:val="right"/>
          </w:pPr>
          <w:r>
            <w:rPr>
              <w:lang w:val="pt-PT"/>
            </w:rPr>
            <w:t xml:space="preserve">Pág.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752313">
            <w:rPr>
              <w:noProof/>
            </w:rPr>
            <w:t>5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 w:rsidR="00752313">
            <w:rPr>
              <w:noProof/>
            </w:rPr>
            <w:t>5</w:t>
          </w:r>
          <w:r>
            <w:fldChar w:fldCharType="end"/>
          </w:r>
        </w:p>
      </w:tc>
    </w:tr>
  </w:tbl>
  <w:p w14:paraId="7F611F1C" w14:textId="77777777" w:rsidR="00D77DA4" w:rsidRDefault="00F930E2" w:rsidP="00F930E2">
    <w:pPr>
      <w:pStyle w:val="Rodap"/>
      <w:jc w:val="right"/>
    </w:pPr>
    <w:r>
      <w:t xml:space="preserve">vs: </w:t>
    </w:r>
    <w:r w:rsidR="00871FD5">
      <w:fldChar w:fldCharType="begin"/>
    </w:r>
    <w:r w:rsidR="00871FD5">
      <w:instrText xml:space="preserve"> DOCPROPERTY  "Versão Modelo"  \* MERGEFORMAT </w:instrText>
    </w:r>
    <w:r w:rsidR="00871FD5">
      <w:fldChar w:fldCharType="separate"/>
    </w:r>
    <w:r w:rsidR="003A21D9">
      <w:t>1</w:t>
    </w:r>
    <w:r w:rsidR="00871FD5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4939AF" w14:textId="77777777" w:rsidR="00871FD5" w:rsidRDefault="00871FD5">
      <w:r>
        <w:separator/>
      </w:r>
    </w:p>
  </w:footnote>
  <w:footnote w:type="continuationSeparator" w:id="0">
    <w:p w14:paraId="088D7B56" w14:textId="77777777" w:rsidR="00871FD5" w:rsidRDefault="00871FD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F930E2" w14:paraId="741B4194" w14:textId="77777777">
      <w:trPr>
        <w:cantSplit/>
      </w:trPr>
      <w:tc>
        <w:tcPr>
          <w:tcW w:w="1440" w:type="dxa"/>
          <w:tcBorders>
            <w:bottom w:val="single" w:sz="12" w:space="0" w:color="auto"/>
          </w:tcBorders>
          <w:shd w:val="clear" w:color="auto" w:fill="C0C0C0"/>
          <w:vAlign w:val="center"/>
        </w:tcPr>
        <w:p w14:paraId="1F3EF31C" w14:textId="77777777" w:rsidR="00F930E2" w:rsidRDefault="00F930E2">
          <w:pPr>
            <w:pStyle w:val="Rodap"/>
            <w:jc w:val="center"/>
            <w:rPr>
              <w:b/>
              <w:lang w:val="pt-PT"/>
            </w:rPr>
          </w:pPr>
          <w:r>
            <w:rPr>
              <w:b/>
              <w:lang w:val="pt-PT"/>
            </w:rPr>
            <w:t>Marca do Cliente</w:t>
          </w:r>
        </w:p>
      </w:tc>
      <w:tc>
        <w:tcPr>
          <w:tcW w:w="6840" w:type="dxa"/>
          <w:vAlign w:val="center"/>
        </w:tcPr>
        <w:p w14:paraId="4D0140F4" w14:textId="77777777" w:rsidR="00F930E2" w:rsidRDefault="00F930E2">
          <w:pPr>
            <w:pStyle w:val="Rodap"/>
            <w:jc w:val="center"/>
            <w:rPr>
              <w:bCs/>
              <w:lang w:val="pt-PT"/>
            </w:rPr>
          </w:pPr>
          <w:r>
            <w:rPr>
              <w:bCs/>
            </w:rPr>
            <w:t>Nomde do MF</w:t>
          </w:r>
        </w:p>
      </w:tc>
      <w:tc>
        <w:tcPr>
          <w:tcW w:w="1440" w:type="dxa"/>
          <w:vAlign w:val="center"/>
        </w:tcPr>
        <w:p w14:paraId="4425AAEE" w14:textId="77777777" w:rsidR="00F930E2" w:rsidRDefault="00F930E2">
          <w:pPr>
            <w:pStyle w:val="Rodap"/>
            <w:jc w:val="right"/>
            <w:rPr>
              <w:b/>
            </w:rPr>
          </w:pPr>
          <w:r>
            <w:rPr>
              <w:b/>
            </w:rPr>
            <w:object w:dxaOrig="1230" w:dyaOrig="690" w14:anchorId="3BE9CF2A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style="width:61.5pt;height:34.5pt">
                <v:imagedata r:id="rId1" o:title=""/>
              </v:shape>
              <o:OLEObject Type="Embed" ProgID="Word.Picture.8" ShapeID="_x0000_i1025" DrawAspect="Content" ObjectID="_1673278242" r:id="rId2"/>
            </w:object>
          </w:r>
        </w:p>
      </w:tc>
    </w:tr>
  </w:tbl>
  <w:p w14:paraId="54AFB1CB" w14:textId="77777777" w:rsidR="00F930E2" w:rsidRDefault="00F930E2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720" w:type="dxa"/>
      <w:tblInd w:w="70" w:type="dxa"/>
      <w:tblBorders>
        <w:bottom w:val="single" w:sz="12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440"/>
      <w:gridCol w:w="6840"/>
      <w:gridCol w:w="1440"/>
    </w:tblGrid>
    <w:tr w:rsidR="00F930E2" w:rsidRPr="00254EF9" w14:paraId="40048894" w14:textId="77777777" w:rsidTr="007D4438">
      <w:trPr>
        <w:cantSplit/>
      </w:trPr>
      <w:tc>
        <w:tcPr>
          <w:tcW w:w="1440" w:type="dxa"/>
          <w:tcBorders>
            <w:bottom w:val="single" w:sz="12" w:space="0" w:color="auto"/>
          </w:tcBorders>
          <w:vAlign w:val="center"/>
        </w:tcPr>
        <w:p w14:paraId="083D46E4" w14:textId="77777777" w:rsidR="00F930E2" w:rsidRPr="00254EF9" w:rsidRDefault="002A6F81" w:rsidP="00F930E2">
          <w:pPr>
            <w:jc w:val="center"/>
            <w:rPr>
              <w:b/>
              <w:bCs/>
              <w:lang w:val="pt-PT"/>
            </w:rPr>
          </w:pPr>
          <w:r>
            <w:rPr>
              <w:b/>
              <w:bCs/>
              <w:lang w:val="pt-PT"/>
            </w:rPr>
            <w:t>IFSP</w:t>
          </w:r>
        </w:p>
      </w:tc>
      <w:sdt>
        <w:sdtPr>
          <w:rPr>
            <w:b/>
            <w:bCs/>
            <w:lang w:val="pt-PT"/>
          </w:rPr>
          <w:alias w:val="Título"/>
          <w:tag w:val=""/>
          <w:id w:val="1350989896"/>
          <w:placeholder>
            <w:docPart w:val="E71E986EC5424F558223D93B211FDD6B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6840" w:type="dxa"/>
              <w:vAlign w:val="center"/>
            </w:tcPr>
            <w:p w14:paraId="31D55B11" w14:textId="77777777" w:rsidR="00F930E2" w:rsidRPr="00254EF9" w:rsidRDefault="00B755C7" w:rsidP="00F930E2">
              <w:pPr>
                <w:jc w:val="center"/>
                <w:rPr>
                  <w:b/>
                  <w:bCs/>
                  <w:lang w:val="pt-PT"/>
                </w:rPr>
              </w:pPr>
              <w:r>
                <w:rPr>
                  <w:b/>
                  <w:bCs/>
                  <w:lang w:val="pt-PT"/>
                </w:rPr>
                <w:t>Guia de Implantação</w:t>
              </w:r>
            </w:p>
          </w:tc>
        </w:sdtContent>
      </w:sdt>
      <w:tc>
        <w:tcPr>
          <w:tcW w:w="1440" w:type="dxa"/>
          <w:vAlign w:val="center"/>
        </w:tcPr>
        <w:p w14:paraId="61136487" w14:textId="77777777" w:rsidR="00F930E2" w:rsidRPr="00254EF9" w:rsidRDefault="00F930E2" w:rsidP="00F930E2">
          <w:pPr>
            <w:rPr>
              <w:b/>
            </w:rPr>
          </w:pPr>
        </w:p>
      </w:tc>
    </w:tr>
  </w:tbl>
  <w:p w14:paraId="08F86112" w14:textId="77777777" w:rsidR="00D77DA4" w:rsidRDefault="00D77DA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A03B6"/>
    <w:multiLevelType w:val="multilevel"/>
    <w:tmpl w:val="F490F93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0EF04ED6"/>
    <w:multiLevelType w:val="multilevel"/>
    <w:tmpl w:val="59A0DE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3C4058B"/>
    <w:multiLevelType w:val="multilevel"/>
    <w:tmpl w:val="8CB473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484D4E"/>
    <w:multiLevelType w:val="multilevel"/>
    <w:tmpl w:val="DD6C3B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5B11394"/>
    <w:multiLevelType w:val="multilevel"/>
    <w:tmpl w:val="7250DC6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3A21441E"/>
    <w:multiLevelType w:val="hybridMultilevel"/>
    <w:tmpl w:val="E9CA8CF8"/>
    <w:lvl w:ilvl="0" w:tplc="48323970">
      <w:start w:val="1"/>
      <w:numFmt w:val="decimal"/>
      <w:pStyle w:val="Ttulo6"/>
      <w:lvlText w:val="%1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C4D10DC"/>
    <w:multiLevelType w:val="multilevel"/>
    <w:tmpl w:val="EB5E0DC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 w15:restartNumberingAfterBreak="0">
    <w:nsid w:val="457D1018"/>
    <w:multiLevelType w:val="multilevel"/>
    <w:tmpl w:val="30CEC88A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4.%3.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CD91898"/>
    <w:multiLevelType w:val="multilevel"/>
    <w:tmpl w:val="823CB67A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576" w:hanging="576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4.%3.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2E87327"/>
    <w:multiLevelType w:val="multilevel"/>
    <w:tmpl w:val="E612BD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73F37BFE"/>
    <w:multiLevelType w:val="hybridMultilevel"/>
    <w:tmpl w:val="0ACCA8CA"/>
    <w:lvl w:ilvl="0" w:tplc="9B2095CA">
      <w:start w:val="1"/>
      <w:numFmt w:val="bullet"/>
      <w:pStyle w:val="Lista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5133A1"/>
    <w:multiLevelType w:val="multilevel"/>
    <w:tmpl w:val="16C277CA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suff w:val="space"/>
      <w:lvlText w:val="%1.%2.%4.%3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1584" w:hanging="1584"/>
      </w:pPr>
      <w:rPr>
        <w:rFonts w:hint="default"/>
      </w:rPr>
    </w:lvl>
  </w:abstractNum>
  <w:abstractNum w:abstractNumId="12" w15:restartNumberingAfterBreak="0">
    <w:nsid w:val="7A264C99"/>
    <w:multiLevelType w:val="multilevel"/>
    <w:tmpl w:val="8D8A77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0"/>
  </w:num>
  <w:num w:numId="2">
    <w:abstractNumId w:val="11"/>
  </w:num>
  <w:num w:numId="3">
    <w:abstractNumId w:val="11"/>
  </w:num>
  <w:num w:numId="4">
    <w:abstractNumId w:val="10"/>
  </w:num>
  <w:num w:numId="5">
    <w:abstractNumId w:val="11"/>
  </w:num>
  <w:num w:numId="6">
    <w:abstractNumId w:val="11"/>
  </w:num>
  <w:num w:numId="7">
    <w:abstractNumId w:val="11"/>
  </w:num>
  <w:num w:numId="8">
    <w:abstractNumId w:val="11"/>
  </w:num>
  <w:num w:numId="9">
    <w:abstractNumId w:val="5"/>
  </w:num>
  <w:num w:numId="10">
    <w:abstractNumId w:val="1"/>
  </w:num>
  <w:num w:numId="11">
    <w:abstractNumId w:val="12"/>
  </w:num>
  <w:num w:numId="12">
    <w:abstractNumId w:val="6"/>
  </w:num>
  <w:num w:numId="13">
    <w:abstractNumId w:val="4"/>
  </w:num>
  <w:num w:numId="14">
    <w:abstractNumId w:val="3"/>
  </w:num>
  <w:num w:numId="15">
    <w:abstractNumId w:val="0"/>
  </w:num>
  <w:num w:numId="16">
    <w:abstractNumId w:val="2"/>
  </w:num>
  <w:num w:numId="17">
    <w:abstractNumId w:val="7"/>
  </w:num>
  <w:num w:numId="18">
    <w:abstractNumId w:val="8"/>
  </w:num>
  <w:num w:numId="19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1D9"/>
    <w:rsid w:val="00146308"/>
    <w:rsid w:val="00171252"/>
    <w:rsid w:val="00243D96"/>
    <w:rsid w:val="002A6F81"/>
    <w:rsid w:val="002E0BEB"/>
    <w:rsid w:val="0032481E"/>
    <w:rsid w:val="003A21D9"/>
    <w:rsid w:val="0042474E"/>
    <w:rsid w:val="00440A81"/>
    <w:rsid w:val="004D064B"/>
    <w:rsid w:val="005067F6"/>
    <w:rsid w:val="00536734"/>
    <w:rsid w:val="0061548C"/>
    <w:rsid w:val="00625A19"/>
    <w:rsid w:val="00650727"/>
    <w:rsid w:val="006B06B4"/>
    <w:rsid w:val="00701A0A"/>
    <w:rsid w:val="00752313"/>
    <w:rsid w:val="007978AA"/>
    <w:rsid w:val="00871FD5"/>
    <w:rsid w:val="009855C2"/>
    <w:rsid w:val="0099776B"/>
    <w:rsid w:val="00A96289"/>
    <w:rsid w:val="00B433E8"/>
    <w:rsid w:val="00B755C7"/>
    <w:rsid w:val="00CD7520"/>
    <w:rsid w:val="00D77DA4"/>
    <w:rsid w:val="00E61E6C"/>
    <w:rsid w:val="00E71FE3"/>
    <w:rsid w:val="00F06029"/>
    <w:rsid w:val="00F930E2"/>
    <w:rsid w:val="00FA5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9FE9AC8"/>
  <w15:docId w15:val="{B50862D1-F59F-4A26-BA60-BD9862D9B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jc w:val="both"/>
    </w:pPr>
    <w:rPr>
      <w:rFonts w:ascii="Arial" w:hAnsi="Arial" w:cs="Arial"/>
      <w:color w:val="000000"/>
      <w:lang w:val="pt-BR" w:eastAsia="pt-BR"/>
    </w:rPr>
  </w:style>
  <w:style w:type="paragraph" w:styleId="Ttulo1">
    <w:name w:val="heading 1"/>
    <w:basedOn w:val="Normal"/>
    <w:next w:val="Normal"/>
    <w:qFormat/>
    <w:pPr>
      <w:keepNext/>
      <w:numPr>
        <w:numId w:val="5"/>
      </w:numPr>
      <w:spacing w:before="480" w:after="360"/>
      <w:ind w:left="0" w:firstLine="0"/>
      <w:outlineLvl w:val="0"/>
    </w:pPr>
    <w:rPr>
      <w:b/>
      <w:caps/>
      <w:color w:val="auto"/>
      <w:sz w:val="24"/>
      <w:lang w:eastAsia="en-US"/>
    </w:rPr>
  </w:style>
  <w:style w:type="paragraph" w:styleId="Ttulo2">
    <w:name w:val="heading 2"/>
    <w:basedOn w:val="Normal"/>
    <w:next w:val="Normal"/>
    <w:uiPriority w:val="9"/>
    <w:qFormat/>
    <w:pPr>
      <w:keepNext/>
      <w:numPr>
        <w:ilvl w:val="1"/>
        <w:numId w:val="6"/>
      </w:numPr>
      <w:spacing w:before="360" w:after="240"/>
      <w:ind w:left="0" w:firstLine="0"/>
      <w:jc w:val="left"/>
      <w:outlineLvl w:val="1"/>
    </w:pPr>
    <w:rPr>
      <w:rFonts w:cs="Times New Roman"/>
      <w:b/>
      <w:color w:val="auto"/>
      <w:sz w:val="24"/>
      <w:lang w:eastAsia="en-US"/>
    </w:rPr>
  </w:style>
  <w:style w:type="paragraph" w:styleId="Ttulo3">
    <w:name w:val="heading 3"/>
    <w:basedOn w:val="Ttulo2"/>
    <w:next w:val="Normal"/>
    <w:uiPriority w:val="9"/>
    <w:qFormat/>
    <w:pPr>
      <w:numPr>
        <w:ilvl w:val="2"/>
        <w:numId w:val="7"/>
      </w:numPr>
      <w:spacing w:before="240" w:after="120"/>
      <w:ind w:left="0" w:firstLine="0"/>
      <w:outlineLvl w:val="2"/>
    </w:p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8"/>
      </w:numPr>
      <w:tabs>
        <w:tab w:val="left" w:pos="360"/>
      </w:tabs>
      <w:spacing w:before="240" w:after="120"/>
      <w:ind w:left="0" w:firstLine="0"/>
      <w:outlineLvl w:val="3"/>
    </w:pPr>
    <w:rPr>
      <w:rFonts w:cs="Times New Roman"/>
      <w:b/>
      <w:snapToGrid w:val="0"/>
      <w:color w:val="auto"/>
      <w:sz w:val="24"/>
    </w:rPr>
  </w:style>
  <w:style w:type="paragraph" w:styleId="Ttulo5">
    <w:name w:val="heading 5"/>
    <w:basedOn w:val="Normal"/>
    <w:next w:val="Normal"/>
    <w:qFormat/>
    <w:pPr>
      <w:spacing w:before="240" w:after="120"/>
      <w:outlineLvl w:val="4"/>
    </w:pPr>
    <w:rPr>
      <w:rFonts w:cs="Times New Roman"/>
      <w:b/>
      <w:color w:val="auto"/>
      <w:lang w:eastAsia="en-US"/>
    </w:rPr>
  </w:style>
  <w:style w:type="paragraph" w:styleId="Ttulo6">
    <w:name w:val="heading 6"/>
    <w:aliases w:val="Título Atividade"/>
    <w:basedOn w:val="Normal"/>
    <w:next w:val="Normal"/>
    <w:uiPriority w:val="9"/>
    <w:qFormat/>
    <w:pPr>
      <w:numPr>
        <w:numId w:val="9"/>
      </w:numPr>
      <w:spacing w:before="240" w:after="120"/>
      <w:outlineLvl w:val="5"/>
    </w:pPr>
    <w:rPr>
      <w:rFonts w:cs="Times New Roman"/>
      <w:b/>
      <w:i/>
      <w:color w:val="auto"/>
      <w:lang w:eastAsia="en-US"/>
    </w:rPr>
  </w:style>
  <w:style w:type="paragraph" w:styleId="Ttulo7">
    <w:name w:val="heading 7"/>
    <w:basedOn w:val="Normal"/>
    <w:next w:val="Normal"/>
    <w:qFormat/>
    <w:pPr>
      <w:spacing w:before="240" w:after="60"/>
      <w:outlineLvl w:val="6"/>
    </w:pPr>
    <w:rPr>
      <w:rFonts w:cs="Times New Roman"/>
      <w:color w:val="auto"/>
      <w:lang w:eastAsia="en-US"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rFonts w:cs="Times New Roman"/>
      <w:i/>
      <w:color w:val="auto"/>
      <w:lang w:eastAsia="en-US"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Times New Roman"/>
      <w:i/>
      <w:color w:val="auto"/>
      <w:sz w:val="18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umrio1">
    <w:name w:val="toc 1"/>
    <w:basedOn w:val="Normal"/>
    <w:next w:val="Normal"/>
    <w:uiPriority w:val="39"/>
    <w:pPr>
      <w:tabs>
        <w:tab w:val="left" w:pos="539"/>
        <w:tab w:val="right" w:leader="dot" w:pos="9540"/>
      </w:tabs>
      <w:spacing w:before="120"/>
    </w:pPr>
    <w:rPr>
      <w:rFonts w:cs="Times New Roman"/>
      <w:bCs/>
      <w:caps/>
      <w:noProof/>
      <w:color w:val="auto"/>
      <w:szCs w:val="28"/>
      <w:lang w:eastAsia="en-US"/>
    </w:rPr>
  </w:style>
  <w:style w:type="paragraph" w:styleId="Sumrio2">
    <w:name w:val="toc 2"/>
    <w:basedOn w:val="Normal"/>
    <w:next w:val="Normal"/>
    <w:uiPriority w:val="39"/>
    <w:pPr>
      <w:tabs>
        <w:tab w:val="left" w:pos="540"/>
        <w:tab w:val="left" w:pos="960"/>
        <w:tab w:val="left" w:pos="1200"/>
        <w:tab w:val="right" w:leader="dot" w:pos="9540"/>
      </w:tabs>
      <w:spacing w:before="120"/>
      <w:ind w:left="539"/>
    </w:pPr>
    <w:rPr>
      <w:rFonts w:eastAsia="MS Mincho"/>
      <w:bCs/>
      <w:noProof/>
      <w:color w:val="auto"/>
      <w:szCs w:val="28"/>
      <w:lang w:eastAsia="en-US"/>
    </w:rPr>
  </w:style>
  <w:style w:type="paragraph" w:styleId="Sumrio3">
    <w:name w:val="toc 3"/>
    <w:basedOn w:val="Sumrio2"/>
    <w:next w:val="Normal"/>
    <w:semiHidden/>
    <w:pPr>
      <w:tabs>
        <w:tab w:val="left" w:pos="851"/>
      </w:tabs>
      <w:ind w:left="851"/>
    </w:pPr>
    <w:rPr>
      <w:rFonts w:cs="Times New Roman"/>
    </w:rPr>
  </w:style>
  <w:style w:type="paragraph" w:styleId="Cabealho">
    <w:name w:val="header"/>
    <w:basedOn w:val="Normal"/>
    <w:semiHidden/>
    <w:pPr>
      <w:tabs>
        <w:tab w:val="center" w:pos="4320"/>
        <w:tab w:val="right" w:pos="8640"/>
      </w:tabs>
      <w:jc w:val="center"/>
    </w:pPr>
    <w:rPr>
      <w:b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Lista">
    <w:name w:val="List"/>
    <w:basedOn w:val="Normal"/>
    <w:semiHidden/>
    <w:pPr>
      <w:numPr>
        <w:numId w:val="4"/>
      </w:numPr>
      <w:spacing w:before="80" w:after="240"/>
    </w:pPr>
    <w:rPr>
      <w:rFonts w:cs="Times New Roman"/>
      <w:color w:val="auto"/>
      <w:lang w:eastAsia="en-US"/>
    </w:rPr>
  </w:style>
  <w:style w:type="paragraph" w:styleId="Rodap">
    <w:name w:val="footer"/>
    <w:basedOn w:val="Normal"/>
    <w:link w:val="RodapChar"/>
    <w:semiHidden/>
    <w:pPr>
      <w:tabs>
        <w:tab w:val="center" w:pos="4320"/>
        <w:tab w:val="right" w:pos="8640"/>
      </w:tabs>
    </w:pPr>
  </w:style>
  <w:style w:type="paragraph" w:styleId="Ttulo">
    <w:name w:val="Title"/>
    <w:basedOn w:val="Normal"/>
    <w:next w:val="Normal"/>
    <w:qFormat/>
    <w:pPr>
      <w:spacing w:before="480" w:after="360"/>
    </w:pPr>
    <w:rPr>
      <w:rFonts w:cs="Times New Roman"/>
      <w:b/>
      <w:caps/>
      <w:color w:val="auto"/>
      <w:sz w:val="28"/>
      <w:lang w:eastAsia="en-US"/>
    </w:rPr>
  </w:style>
  <w:style w:type="paragraph" w:customStyle="1" w:styleId="Titulodocumento">
    <w:name w:val="Titulo documento"/>
    <w:basedOn w:val="Normal"/>
    <w:next w:val="Normal"/>
    <w:pPr>
      <w:spacing w:after="240"/>
      <w:jc w:val="left"/>
    </w:pPr>
    <w:rPr>
      <w:b/>
      <w:color w:val="999999"/>
      <w:sz w:val="52"/>
    </w:rPr>
  </w:style>
  <w:style w:type="paragraph" w:styleId="Corpodetexto">
    <w:name w:val="Body Text"/>
    <w:basedOn w:val="Normal"/>
    <w:semiHidden/>
    <w:rPr>
      <w:i/>
      <w:iCs/>
      <w:color w:val="0000FF"/>
      <w:lang w:val="pt-PT"/>
    </w:rPr>
  </w:style>
  <w:style w:type="paragraph" w:customStyle="1" w:styleId="Instruo">
    <w:name w:val="Instrução"/>
    <w:basedOn w:val="Normal"/>
    <w:next w:val="Normal"/>
    <w:pPr>
      <w:jc w:val="left"/>
    </w:pPr>
    <w:rPr>
      <w:i/>
      <w:color w:val="0000FF"/>
    </w:rPr>
  </w:style>
  <w:style w:type="paragraph" w:customStyle="1" w:styleId="infoblue">
    <w:name w:val="infoblue"/>
    <w:basedOn w:val="Normal"/>
    <w:pPr>
      <w:spacing w:before="100" w:beforeAutospacing="1" w:after="100" w:afterAutospacing="1" w:line="240" w:lineRule="atLeast"/>
      <w:jc w:val="left"/>
    </w:pPr>
    <w:rPr>
      <w:rFonts w:ascii="Times New Roman" w:eastAsia="Arial Unicode MS" w:hAnsi="Times New Roman" w:cs="Times New Roman"/>
      <w:i/>
      <w:iCs/>
      <w:color w:val="0000FF"/>
    </w:rPr>
  </w:style>
  <w:style w:type="character" w:styleId="Forte">
    <w:name w:val="Strong"/>
    <w:qFormat/>
    <w:rPr>
      <w:b/>
      <w:bCs/>
    </w:rPr>
  </w:style>
  <w:style w:type="paragraph" w:customStyle="1" w:styleId="TableBody2">
    <w:name w:val="Table Body 2"/>
    <w:basedOn w:val="Normal"/>
    <w:pPr>
      <w:spacing w:before="40" w:after="40" w:line="250" w:lineRule="exact"/>
      <w:ind w:right="115"/>
      <w:jc w:val="left"/>
    </w:pPr>
    <w:rPr>
      <w:rFonts w:cs="Times New Roman"/>
      <w:color w:val="auto"/>
      <w:sz w:val="18"/>
      <w:lang w:val="en-US" w:eastAsia="en-US"/>
    </w:rPr>
  </w:style>
  <w:style w:type="character" w:customStyle="1" w:styleId="Bold">
    <w:name w:val="Bold"/>
    <w:aliases w:val="b"/>
    <w:rPr>
      <w:rFonts w:ascii="Arial" w:hAnsi="Arial"/>
      <w:b/>
      <w:sz w:val="24"/>
    </w:rPr>
  </w:style>
  <w:style w:type="character" w:customStyle="1" w:styleId="RodapChar">
    <w:name w:val="Rodapé Char"/>
    <w:basedOn w:val="Fontepargpadro"/>
    <w:link w:val="Rodap"/>
    <w:semiHidden/>
    <w:rsid w:val="00F930E2"/>
    <w:rPr>
      <w:rFonts w:ascii="Arial" w:hAnsi="Arial" w:cs="Arial"/>
      <w:color w:val="000000"/>
      <w:lang w:val="pt-BR" w:eastAsia="pt-BR"/>
    </w:rPr>
  </w:style>
  <w:style w:type="character" w:styleId="TextodoEspaoReservado">
    <w:name w:val="Placeholder Text"/>
    <w:basedOn w:val="Fontepargpadro"/>
    <w:uiPriority w:val="99"/>
    <w:semiHidden/>
    <w:rsid w:val="00F930E2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2A6F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forwindows.org/" TargetMode="External"/><Relationship Id="rId18" Type="http://schemas.openxmlformats.org/officeDocument/2006/relationships/hyperlink" Target="https://gitforwindows.org/" TargetMode="External"/><Relationship Id="rId26" Type="http://schemas.openxmlformats.org/officeDocument/2006/relationships/image" Target="media/image10.png"/><Relationship Id="rId39" Type="http://schemas.openxmlformats.org/officeDocument/2006/relationships/footer" Target="footer2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s://nodejs.org/en/" TargetMode="External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mongodb.com/try/download/community?tck=docs_server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yperlink" Target="https://jobsea-front.herokuapp.com/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github.com/isFernandes/jobsea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hyperlink" Target="https://nodejs.org/en/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s://jobsea-front.herokuapp.com/" TargetMode="Externa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yperlink" Target="https://www.mongodb.com/try/download/community?tck=docs_server" TargetMode="External"/><Relationship Id="rId17" Type="http://schemas.openxmlformats.org/officeDocument/2006/relationships/hyperlink" Target="https://www.mongodb.com/try/download/community?tck=docs_server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uisio\Desktop\Guia%20de%20Implanta&#231;&#227;o%20de%20Softwar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5E0A71581D2B45B0A0F811481636D45E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76BA9DD-E9BD-4433-8473-D9BE9D2E24D9}"/>
      </w:docPartPr>
      <w:docPartBody>
        <w:p w:rsidR="00DF4C77" w:rsidRDefault="003521AF">
          <w:pPr>
            <w:pStyle w:val="5E0A71581D2B45B0A0F811481636D45E"/>
          </w:pPr>
          <w:r w:rsidRPr="003D2951">
            <w:rPr>
              <w:rStyle w:val="TextodoEspaoReservado"/>
            </w:rPr>
            <w:t>[Título]</w:t>
          </w:r>
        </w:p>
      </w:docPartBody>
    </w:docPart>
    <w:docPart>
      <w:docPartPr>
        <w:name w:val="E71E986EC5424F558223D93B211FDD6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D9A1D85D-DBDE-4A3E-A87C-8ACEB59F6881}"/>
      </w:docPartPr>
      <w:docPartBody>
        <w:p w:rsidR="00DF4C77" w:rsidRDefault="003521AF">
          <w:pPr>
            <w:pStyle w:val="E71E986EC5424F558223D93B211FDD6B"/>
          </w:pPr>
          <w:r w:rsidRPr="003D2951">
            <w:rPr>
              <w:rStyle w:val="TextodoEspaoReservado"/>
            </w:rPr>
            <w:t>[Título]</w:t>
          </w:r>
        </w:p>
      </w:docPartBody>
    </w:docPart>
    <w:docPart>
      <w:docPartPr>
        <w:name w:val="269F4D2E86184E108F52827F2BC94A97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97CE815-1EC2-456F-88CB-ED048F4CC659}"/>
      </w:docPartPr>
      <w:docPartBody>
        <w:p w:rsidR="00DF4C77" w:rsidRDefault="003521AF">
          <w:pPr>
            <w:pStyle w:val="269F4D2E86184E108F52827F2BC94A97"/>
          </w:pPr>
          <w:r w:rsidRPr="00352B81">
            <w:rPr>
              <w:rStyle w:val="TextodoEspaoReservado"/>
            </w:rPr>
            <w:t>[Gestor]</w:t>
          </w:r>
        </w:p>
      </w:docPartBody>
    </w:docPart>
    <w:docPart>
      <w:docPartPr>
        <w:name w:val="500C4ACBA99A4C86AE57AB85AEFDB7C6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A3DB698-F10D-431D-B1FD-C88B2A7AE1B7}"/>
      </w:docPartPr>
      <w:docPartBody>
        <w:p w:rsidR="00DF4C77" w:rsidRDefault="003521AF">
          <w:pPr>
            <w:pStyle w:val="500C4ACBA99A4C86AE57AB85AEFDB7C6"/>
          </w:pPr>
          <w:r w:rsidRPr="00352B81">
            <w:rPr>
              <w:rStyle w:val="TextodoEspaoReservado"/>
            </w:rPr>
            <w:t>[Assunto]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21AF"/>
    <w:rsid w:val="003521AF"/>
    <w:rsid w:val="00A47CD2"/>
    <w:rsid w:val="00D4519D"/>
    <w:rsid w:val="00DF4C77"/>
    <w:rsid w:val="00F94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Pr>
      <w:color w:val="808080"/>
    </w:rPr>
  </w:style>
  <w:style w:type="paragraph" w:customStyle="1" w:styleId="5E0A71581D2B45B0A0F811481636D45E">
    <w:name w:val="5E0A71581D2B45B0A0F811481636D45E"/>
  </w:style>
  <w:style w:type="paragraph" w:customStyle="1" w:styleId="E71E986EC5424F558223D93B211FDD6B">
    <w:name w:val="E71E986EC5424F558223D93B211FDD6B"/>
  </w:style>
  <w:style w:type="paragraph" w:customStyle="1" w:styleId="269F4D2E86184E108F52827F2BC94A97">
    <w:name w:val="269F4D2E86184E108F52827F2BC94A97"/>
  </w:style>
  <w:style w:type="paragraph" w:customStyle="1" w:styleId="500C4ACBA99A4C86AE57AB85AEFDB7C6">
    <w:name w:val="500C4ACBA99A4C86AE57AB85AEFDB7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Guia de Implantação de Software</Template>
  <TotalTime>11</TotalTime>
  <Pages>1</Pages>
  <Words>1584</Words>
  <Characters>8554</Characters>
  <Application>Microsoft Office Word</Application>
  <DocSecurity>0</DocSecurity>
  <Lines>71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Plano de Implantação</vt:lpstr>
    </vt:vector>
  </TitlesOfParts>
  <Manager>JOB SEA – MAR DE OPORTUNIDADES</Manager>
  <Company/>
  <LinksUpToDate>false</LinksUpToDate>
  <CharactersWithSpaces>10118</CharactersWithSpaces>
  <SharedDoc>false</SharedDoc>
  <HLinks>
    <vt:vector size="84" baseType="variant">
      <vt:variant>
        <vt:i4>1376309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_Toc420317041</vt:lpwstr>
      </vt:variant>
      <vt:variant>
        <vt:i4>1376309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_Toc420317040</vt:lpwstr>
      </vt:variant>
      <vt:variant>
        <vt:i4>1179701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_Toc420317039</vt:lpwstr>
      </vt:variant>
      <vt:variant>
        <vt:i4>1179701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_Toc420317038</vt:lpwstr>
      </vt:variant>
      <vt:variant>
        <vt:i4>1179701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_Toc420317037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_Toc420317036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_Toc420317035</vt:lpwstr>
      </vt:variant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_Toc420317034</vt:lpwstr>
      </vt:variant>
      <vt:variant>
        <vt:i4>1179701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_Toc420317033</vt:lpwstr>
      </vt:variant>
      <vt:variant>
        <vt:i4>1179701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_Toc420317032</vt:lpwstr>
      </vt:variant>
      <vt:variant>
        <vt:i4>1179701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_Toc420317031</vt:lpwstr>
      </vt:variant>
      <vt:variant>
        <vt:i4>1179701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_Toc420317030</vt:lpwstr>
      </vt:variant>
      <vt:variant>
        <vt:i4>1245237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_Toc420317029</vt:lpwstr>
      </vt:variant>
      <vt:variant>
        <vt:i4>1245237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_Toc420317028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Guia de Implantação</dc:title>
  <dc:subject>Versão 1</dc:subject>
  <dc:creator>Aluisio</dc:creator>
  <cp:lastModifiedBy>Aluisio Santos</cp:lastModifiedBy>
  <cp:revision>6</cp:revision>
  <cp:lastPrinted>2004-08-19T09:54:00Z</cp:lastPrinted>
  <dcterms:created xsi:type="dcterms:W3CDTF">2021-01-24T09:45:00Z</dcterms:created>
  <dcterms:modified xsi:type="dcterms:W3CDTF">2021-01-27T21:44:00Z</dcterms:modified>
  <cp:version>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ão Modelo">
    <vt:i4>1</vt:i4>
  </property>
</Properties>
</file>