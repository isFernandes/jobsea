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EAA20F0" w14:textId="77777777" w:rsidR="00F930E2" w:rsidRPr="00A20D4F" w:rsidRDefault="002A6F81" w:rsidP="006B06B4">
      <w:pPr>
        <w:jc w:val="center"/>
      </w:pPr>
      <w:r>
        <w:rPr>
          <w:noProof/>
        </w:rPr>
        <w:drawing>
          <wp:inline distT="0" distB="0" distL="0" distR="0" wp14:anchorId="54E2E2E8" wp14:editId="1F27B9EC">
            <wp:extent cx="6120130" cy="3442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7C6B" w14:textId="77777777" w:rsidR="00F930E2" w:rsidRPr="00A20D4F" w:rsidRDefault="00F930E2" w:rsidP="00F930E2"/>
    <w:p w14:paraId="19B7D7A3" w14:textId="77777777" w:rsidR="00F930E2" w:rsidRPr="00A20D4F" w:rsidRDefault="00F930E2" w:rsidP="00F930E2"/>
    <w:p w14:paraId="3CD8359F" w14:textId="77777777" w:rsidR="00F930E2" w:rsidRPr="00A20D4F" w:rsidRDefault="00F930E2" w:rsidP="00F930E2"/>
    <w:p w14:paraId="4D8DF173" w14:textId="77777777" w:rsidR="00F930E2" w:rsidRPr="00A20D4F" w:rsidRDefault="00F930E2" w:rsidP="00F930E2"/>
    <w:p w14:paraId="597496B4" w14:textId="77777777" w:rsidR="00F930E2" w:rsidRPr="00A20D4F" w:rsidRDefault="00F930E2" w:rsidP="00F930E2"/>
    <w:p w14:paraId="68C64DA2" w14:textId="77777777" w:rsidR="00F930E2" w:rsidRPr="00A20D4F" w:rsidRDefault="00F930E2" w:rsidP="00F930E2"/>
    <w:p w14:paraId="1A9D1C51" w14:textId="77777777" w:rsidR="00F930E2" w:rsidRPr="00A20D4F" w:rsidRDefault="00F930E2" w:rsidP="00F930E2"/>
    <w:p w14:paraId="18540873" w14:textId="77777777" w:rsidR="00F930E2" w:rsidRPr="00A20D4F" w:rsidRDefault="00F930E2" w:rsidP="00F930E2"/>
    <w:p w14:paraId="6AD4E004" w14:textId="77777777" w:rsidR="00F930E2" w:rsidRPr="00A20D4F" w:rsidRDefault="00F930E2" w:rsidP="00F930E2"/>
    <w:p w14:paraId="03A2FB28" w14:textId="77777777" w:rsidR="00F930E2" w:rsidRDefault="00F930E2" w:rsidP="00F930E2"/>
    <w:p w14:paraId="1E89F132" w14:textId="77777777" w:rsidR="00F930E2" w:rsidRPr="00264EFB" w:rsidRDefault="00F930E2" w:rsidP="00F930E2">
      <w:r w:rsidRPr="00A20D4F"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2144BD4" wp14:editId="6FADED96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5E0A71581D2B45B0A0F811481636D45E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3BD515B" w14:textId="77777777" w:rsidR="00F930E2" w:rsidRPr="0037364C" w:rsidRDefault="00B755C7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  <w:t>Guia de Implantação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144BD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5E0A71581D2B45B0A0F811481636D45E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13BD515B" w14:textId="77777777" w:rsidR="00F930E2" w:rsidRPr="0037364C" w:rsidRDefault="00B755C7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</w:rPr>
                            <w:t>Guia de Implantação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CF6BF77" w14:textId="77777777" w:rsidR="00F930E2" w:rsidRPr="00264EFB" w:rsidRDefault="00F930E2" w:rsidP="00F930E2"/>
    <w:p w14:paraId="111C09D5" w14:textId="77777777" w:rsidR="00F930E2" w:rsidRPr="00264EFB" w:rsidRDefault="00F930E2" w:rsidP="00F930E2"/>
    <w:p w14:paraId="7BB1DC6F" w14:textId="77777777" w:rsidR="00F930E2" w:rsidRPr="00264EFB" w:rsidRDefault="00F930E2" w:rsidP="00F930E2">
      <w:r w:rsidRPr="00A20D4F"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809112" wp14:editId="254A49DD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26EF359" w14:textId="77777777" w:rsidR="00F930E2" w:rsidRPr="0037364C" w:rsidRDefault="00F930E2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2A6F81"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</w:t>
                                </w:r>
                              </w:p>
                            </w:sdtContent>
                          </w:sdt>
                          <w:p w14:paraId="457A49D7" w14:textId="77777777" w:rsidR="00F930E2" w:rsidRPr="0037364C" w:rsidRDefault="00F930E2" w:rsidP="00F930E2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14:paraId="7F6F92E5" w14:textId="77777777" w:rsidR="00F930E2" w:rsidRPr="0037364C" w:rsidRDefault="00F930E2" w:rsidP="00F930E2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09112" id="_x0000_s1027" type="#_x0000_t202" style="position:absolute;left:0;text-align:left;margin-left:-54.4pt;margin-top:15.5pt;width:559.25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126EF359" w14:textId="77777777" w:rsidR="00F930E2" w:rsidRPr="0037364C" w:rsidRDefault="00F930E2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2A6F81"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1</w:t>
                          </w:r>
                        </w:p>
                      </w:sdtContent>
                    </w:sdt>
                    <w:p w14:paraId="457A49D7" w14:textId="77777777" w:rsidR="00F930E2" w:rsidRPr="0037364C" w:rsidRDefault="00F930E2" w:rsidP="00F930E2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  <w:p w14:paraId="7F6F92E5" w14:textId="77777777" w:rsidR="00F930E2" w:rsidRPr="0037364C" w:rsidRDefault="00F930E2" w:rsidP="00F930E2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628708" w14:textId="77777777" w:rsidR="00F930E2" w:rsidRPr="00264EFB" w:rsidRDefault="00F930E2" w:rsidP="00F930E2"/>
    <w:p w14:paraId="6BE32FB8" w14:textId="77777777" w:rsidR="00F930E2" w:rsidRPr="00264EFB" w:rsidRDefault="00F930E2" w:rsidP="00F930E2"/>
    <w:p w14:paraId="05AAA2C1" w14:textId="77777777" w:rsidR="00F930E2" w:rsidRPr="00264EFB" w:rsidRDefault="00F930E2" w:rsidP="00F930E2"/>
    <w:p w14:paraId="7E3271CB" w14:textId="77777777" w:rsidR="00F930E2" w:rsidRPr="00264EFB" w:rsidRDefault="00F930E2" w:rsidP="00F930E2"/>
    <w:p w14:paraId="704474F9" w14:textId="77777777" w:rsidR="00F930E2" w:rsidRPr="00264EFB" w:rsidRDefault="00F930E2" w:rsidP="00F930E2"/>
    <w:p w14:paraId="0D487AF5" w14:textId="77777777" w:rsidR="00F930E2" w:rsidRPr="00264EFB" w:rsidRDefault="00F930E2" w:rsidP="00F930E2">
      <w:r>
        <w:tab/>
      </w:r>
    </w:p>
    <w:p w14:paraId="30A1BE47" w14:textId="77777777" w:rsidR="00F930E2" w:rsidRPr="00264EFB" w:rsidRDefault="00F930E2" w:rsidP="00F930E2"/>
    <w:p w14:paraId="480D8940" w14:textId="77777777" w:rsidR="00F930E2" w:rsidRPr="00264EFB" w:rsidRDefault="00F930E2" w:rsidP="00F930E2"/>
    <w:p w14:paraId="4A5745D3" w14:textId="77777777" w:rsidR="00F930E2" w:rsidRPr="00264EFB" w:rsidRDefault="00F930E2" w:rsidP="00F930E2"/>
    <w:p w14:paraId="111E86DF" w14:textId="77777777" w:rsidR="00F930E2" w:rsidRPr="00264EFB" w:rsidRDefault="00F930E2" w:rsidP="00F930E2"/>
    <w:p w14:paraId="5B28DCF8" w14:textId="77777777" w:rsidR="00F930E2" w:rsidRPr="00264EFB" w:rsidRDefault="00F930E2" w:rsidP="00F930E2"/>
    <w:p w14:paraId="49B20CA1" w14:textId="77777777" w:rsidR="00F930E2" w:rsidRPr="00264EFB" w:rsidRDefault="00F930E2" w:rsidP="00F930E2"/>
    <w:p w14:paraId="4E9B63F7" w14:textId="77777777" w:rsidR="00F930E2" w:rsidRPr="00264EFB" w:rsidRDefault="00F930E2" w:rsidP="00F930E2"/>
    <w:p w14:paraId="3A56CEA7" w14:textId="77777777" w:rsidR="00F930E2" w:rsidRPr="00264EFB" w:rsidRDefault="00F930E2" w:rsidP="00F930E2"/>
    <w:p w14:paraId="2F42A0EE" w14:textId="77777777" w:rsidR="00F930E2" w:rsidRPr="00264EFB" w:rsidRDefault="00F930E2" w:rsidP="00F930E2"/>
    <w:p w14:paraId="2A249025" w14:textId="77777777" w:rsidR="00F930E2" w:rsidRPr="00264EFB" w:rsidRDefault="00F930E2" w:rsidP="00F930E2"/>
    <w:p w14:paraId="57BAB26F" w14:textId="77777777" w:rsidR="00F930E2" w:rsidRPr="00264EFB" w:rsidRDefault="00F930E2" w:rsidP="00F930E2"/>
    <w:p w14:paraId="305C21BE" w14:textId="77777777" w:rsidR="00F930E2" w:rsidRDefault="00F930E2" w:rsidP="00F930E2">
      <w:pPr>
        <w:tabs>
          <w:tab w:val="left" w:pos="3700"/>
        </w:tabs>
      </w:pPr>
      <w:r>
        <w:tab/>
      </w:r>
    </w:p>
    <w:p w14:paraId="5987528F" w14:textId="77777777" w:rsidR="00F930E2" w:rsidRPr="00264EFB" w:rsidRDefault="00F930E2" w:rsidP="00F930E2">
      <w:pPr>
        <w:tabs>
          <w:tab w:val="left" w:pos="3700"/>
        </w:tabs>
        <w:sectPr w:rsidR="00F930E2" w:rsidRPr="00264EFB">
          <w:headerReference w:type="first" r:id="rId8"/>
          <w:footerReference w:type="first" r:id="rId9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07389" wp14:editId="625D16D9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40"/>
                                <w:lang w:val="es-ES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EndPr/>
                            <w:sdtContent>
                              <w:p w14:paraId="5C9664C9" w14:textId="77777777" w:rsidR="00F930E2" w:rsidRPr="002A6F81" w:rsidRDefault="002A6F81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  <w:lang w:val="es-ES"/>
                                  </w:rPr>
                                </w:pPr>
                                <w:r w:rsidRPr="002A6F81"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  <w:lang w:val="es-ES"/>
                                  </w:rPr>
                                  <w:t>JOB SEA – MAR DE OPORTUNIDADES</w:t>
                                </w:r>
                              </w:p>
                            </w:sdtContent>
                          </w:sdt>
                          <w:p w14:paraId="10A55375" w14:textId="77777777" w:rsidR="00F930E2" w:rsidRPr="002A6F81" w:rsidRDefault="00F930E2" w:rsidP="00F930E2">
                            <w:pPr>
                              <w:pStyle w:val="Titulodocumento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07389" id="Text Box 4" o:spid="_x0000_s1028" type="#_x0000_t202" style="position:absolute;left:0;text-align:left;margin-left:-59.15pt;margin-top:23pt;width:572.4pt;height:3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D1B11" w:themeColor="background2" w:themeShade="1A"/>
                          <w:sz w:val="40"/>
                          <w:lang w:val="es-ES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EndPr/>
                      <w:sdtContent>
                        <w:p w14:paraId="5C9664C9" w14:textId="77777777" w:rsidR="00F930E2" w:rsidRPr="002A6F81" w:rsidRDefault="002A6F81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  <w:lang w:val="es-ES"/>
                            </w:rPr>
                          </w:pPr>
                          <w:r w:rsidRPr="002A6F81"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  <w:lang w:val="es-ES"/>
                            </w:rPr>
                            <w:t>JOB SEA – MAR DE OPORTUNIDADES</w:t>
                          </w:r>
                        </w:p>
                      </w:sdtContent>
                    </w:sdt>
                    <w:p w14:paraId="10A55375" w14:textId="77777777" w:rsidR="00F930E2" w:rsidRPr="002A6F81" w:rsidRDefault="00F930E2" w:rsidP="00F930E2">
                      <w:pPr>
                        <w:pStyle w:val="Titulodocumento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37771E4D" w14:textId="77777777" w:rsidR="00D77DA4" w:rsidRDefault="00D77DA4">
      <w:pPr>
        <w:pStyle w:val="Ttulo"/>
        <w:jc w:val="center"/>
      </w:pPr>
      <w:r>
        <w:lastRenderedPageBreak/>
        <w:t>Histórico de Revisões</w:t>
      </w:r>
    </w:p>
    <w:tbl>
      <w:tblPr>
        <w:tblW w:w="97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0"/>
        <w:gridCol w:w="1080"/>
        <w:gridCol w:w="4680"/>
        <w:gridCol w:w="2410"/>
      </w:tblGrid>
      <w:tr w:rsidR="00F930E2" w14:paraId="43AC4A42" w14:textId="77777777" w:rsidTr="007D4438">
        <w:trPr>
          <w:trHeight w:val="284"/>
        </w:trPr>
        <w:tc>
          <w:tcPr>
            <w:tcW w:w="1550" w:type="dxa"/>
            <w:shd w:val="clear" w:color="auto" w:fill="C00000"/>
          </w:tcPr>
          <w:p w14:paraId="6FD24E74" w14:textId="77777777" w:rsidR="00F930E2" w:rsidRPr="0037364C" w:rsidRDefault="00F930E2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Data</w:t>
            </w:r>
          </w:p>
        </w:tc>
        <w:tc>
          <w:tcPr>
            <w:tcW w:w="1080" w:type="dxa"/>
            <w:shd w:val="clear" w:color="auto" w:fill="C00000"/>
          </w:tcPr>
          <w:p w14:paraId="7218BA37" w14:textId="77777777" w:rsidR="00F930E2" w:rsidRPr="0037364C" w:rsidRDefault="00F930E2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Versão</w:t>
            </w:r>
          </w:p>
        </w:tc>
        <w:tc>
          <w:tcPr>
            <w:tcW w:w="4680" w:type="dxa"/>
            <w:shd w:val="clear" w:color="auto" w:fill="C00000"/>
          </w:tcPr>
          <w:p w14:paraId="39ACB668" w14:textId="77777777" w:rsidR="00F930E2" w:rsidRPr="0037364C" w:rsidRDefault="00F930E2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Descrição</w:t>
            </w:r>
          </w:p>
        </w:tc>
        <w:tc>
          <w:tcPr>
            <w:tcW w:w="2410" w:type="dxa"/>
            <w:shd w:val="clear" w:color="auto" w:fill="C00000"/>
          </w:tcPr>
          <w:p w14:paraId="31DE994F" w14:textId="77777777" w:rsidR="00F930E2" w:rsidRPr="0037364C" w:rsidRDefault="00F930E2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Autor</w:t>
            </w:r>
          </w:p>
        </w:tc>
      </w:tr>
      <w:tr w:rsidR="00F930E2" w14:paraId="22F33C74" w14:textId="77777777" w:rsidTr="007D4438">
        <w:trPr>
          <w:trHeight w:val="284"/>
        </w:trPr>
        <w:tc>
          <w:tcPr>
            <w:tcW w:w="1550" w:type="dxa"/>
          </w:tcPr>
          <w:p w14:paraId="43A9A8A8" w14:textId="77777777" w:rsidR="00F930E2" w:rsidRPr="002A6F81" w:rsidRDefault="002A6F81" w:rsidP="007D4438">
            <w:pPr>
              <w:pStyle w:val="Instruo"/>
              <w:rPr>
                <w:i w:val="0"/>
                <w:iCs/>
                <w:color w:val="auto"/>
              </w:rPr>
            </w:pPr>
            <w:r w:rsidRPr="002A6F81">
              <w:rPr>
                <w:i w:val="0"/>
                <w:iCs/>
                <w:color w:val="auto"/>
              </w:rPr>
              <w:t>24/01/2021</w:t>
            </w:r>
          </w:p>
          <w:p w14:paraId="5EB81756" w14:textId="77777777" w:rsidR="00F930E2" w:rsidRPr="00AB66FD" w:rsidRDefault="00F930E2" w:rsidP="007D4438">
            <w:pPr>
              <w:pStyle w:val="Instruo"/>
            </w:pPr>
          </w:p>
        </w:tc>
        <w:tc>
          <w:tcPr>
            <w:tcW w:w="1080" w:type="dxa"/>
          </w:tcPr>
          <w:p w14:paraId="57642412" w14:textId="77777777" w:rsidR="00F930E2" w:rsidRPr="002A6F81" w:rsidRDefault="002A6F81" w:rsidP="007D4438">
            <w:pPr>
              <w:pStyle w:val="Instruo"/>
              <w:rPr>
                <w:i w:val="0"/>
                <w:iCs/>
              </w:rPr>
            </w:pPr>
            <w:r w:rsidRPr="002A6F81">
              <w:rPr>
                <w:i w:val="0"/>
                <w:iCs/>
                <w:color w:val="auto"/>
              </w:rPr>
              <w:t>01</w:t>
            </w:r>
          </w:p>
        </w:tc>
        <w:tc>
          <w:tcPr>
            <w:tcW w:w="4680" w:type="dxa"/>
          </w:tcPr>
          <w:p w14:paraId="37C89A9C" w14:textId="77777777" w:rsidR="00F930E2" w:rsidRPr="002A6F81" w:rsidRDefault="002A6F81" w:rsidP="007D4438">
            <w:pPr>
              <w:pStyle w:val="Instruo"/>
              <w:rPr>
                <w:i w:val="0"/>
                <w:iCs/>
              </w:rPr>
            </w:pPr>
            <w:r w:rsidRPr="002A6F81">
              <w:rPr>
                <w:i w:val="0"/>
                <w:iCs/>
                <w:color w:val="auto"/>
              </w:rPr>
              <w:t xml:space="preserve">Projeto foi implantado na plataforma </w:t>
            </w:r>
            <w:proofErr w:type="spellStart"/>
            <w:r w:rsidRPr="002A6F81">
              <w:rPr>
                <w:i w:val="0"/>
                <w:iCs/>
                <w:color w:val="auto"/>
              </w:rPr>
              <w:t>Heroku</w:t>
            </w:r>
            <w:proofErr w:type="spellEnd"/>
            <w:r>
              <w:rPr>
                <w:i w:val="0"/>
                <w:iCs/>
                <w:color w:val="auto"/>
              </w:rPr>
              <w:t>, conforme dados abaixo.</w:t>
            </w:r>
          </w:p>
        </w:tc>
        <w:tc>
          <w:tcPr>
            <w:tcW w:w="2410" w:type="dxa"/>
          </w:tcPr>
          <w:p w14:paraId="25E024DF" w14:textId="77777777" w:rsidR="00F930E2" w:rsidRPr="002A6F81" w:rsidRDefault="002A6F81" w:rsidP="007D4438">
            <w:pPr>
              <w:pStyle w:val="Instruo"/>
              <w:rPr>
                <w:i w:val="0"/>
                <w:iCs/>
              </w:rPr>
            </w:pPr>
            <w:r w:rsidRPr="002A6F81">
              <w:rPr>
                <w:i w:val="0"/>
                <w:iCs/>
                <w:color w:val="auto"/>
              </w:rPr>
              <w:t>Aluisio José Galvão dos Santos.</w:t>
            </w:r>
          </w:p>
        </w:tc>
      </w:tr>
    </w:tbl>
    <w:p w14:paraId="686305E1" w14:textId="77777777" w:rsidR="00D77DA4" w:rsidRDefault="00D77DA4"/>
    <w:p w14:paraId="39E57D7A" w14:textId="77777777" w:rsidR="00D77DA4" w:rsidRDefault="00D77DA4" w:rsidP="002A6F81">
      <w:pPr>
        <w:pStyle w:val="Ttulo"/>
        <w:jc w:val="left"/>
      </w:pPr>
    </w:p>
    <w:p w14:paraId="340B8B03" w14:textId="77777777" w:rsidR="002A6F81" w:rsidRDefault="002A6F81" w:rsidP="00E71FE3">
      <w:pPr>
        <w:jc w:val="center"/>
        <w:rPr>
          <w:b/>
          <w:bCs/>
          <w:sz w:val="32"/>
          <w:szCs w:val="32"/>
          <w:lang w:eastAsia="en-US"/>
        </w:rPr>
      </w:pPr>
      <w:r w:rsidRPr="00E71FE3">
        <w:rPr>
          <w:b/>
          <w:bCs/>
          <w:sz w:val="32"/>
          <w:szCs w:val="32"/>
          <w:lang w:eastAsia="en-US"/>
        </w:rPr>
        <w:t>GUIA DE IMPLANTAÇÃO</w:t>
      </w:r>
    </w:p>
    <w:p w14:paraId="39E0B5D3" w14:textId="77777777" w:rsidR="00E71FE3" w:rsidRDefault="00E71FE3" w:rsidP="002A6F81">
      <w:pPr>
        <w:rPr>
          <w:b/>
          <w:bCs/>
          <w:sz w:val="32"/>
          <w:szCs w:val="32"/>
          <w:lang w:eastAsia="en-US"/>
        </w:rPr>
      </w:pPr>
    </w:p>
    <w:p w14:paraId="7CAC4148" w14:textId="77777777" w:rsidR="00E71FE3" w:rsidRPr="00E71FE3" w:rsidRDefault="00E71FE3" w:rsidP="002A6F81">
      <w:pPr>
        <w:rPr>
          <w:b/>
          <w:bCs/>
          <w:sz w:val="32"/>
          <w:szCs w:val="32"/>
          <w:lang w:eastAsia="en-US"/>
        </w:rPr>
      </w:pPr>
    </w:p>
    <w:p w14:paraId="77515AFE" w14:textId="77777777" w:rsidR="002A6F81" w:rsidRPr="002A6F81" w:rsidRDefault="002A6F81" w:rsidP="002A6F81">
      <w:pPr>
        <w:rPr>
          <w:lang w:eastAsia="en-US"/>
        </w:rPr>
      </w:pPr>
    </w:p>
    <w:p w14:paraId="071CBB96" w14:textId="77777777" w:rsidR="002A6F81" w:rsidRPr="002A6F81" w:rsidRDefault="002A6F81" w:rsidP="002A6F81">
      <w:pPr>
        <w:rPr>
          <w:lang w:eastAsia="en-US"/>
        </w:rPr>
      </w:pPr>
      <w:r w:rsidRPr="002A6F81">
        <w:rPr>
          <w:b/>
          <w:bCs/>
          <w:lang w:eastAsia="en-US"/>
        </w:rPr>
        <w:t>Etapa 1 – Crie o projeto</w:t>
      </w:r>
    </w:p>
    <w:p w14:paraId="74551FF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Em uma nova pasta, vou abrir um terminal e executar o comando </w:t>
      </w:r>
      <w:proofErr w:type="spellStart"/>
      <w:r w:rsidRPr="002A6F81">
        <w:rPr>
          <w:lang w:eastAsia="en-US"/>
        </w:rPr>
        <w:t>npm</w:t>
      </w:r>
      <w:proofErr w:type="spellEnd"/>
      <w:r w:rsidRPr="002A6F81">
        <w:rPr>
          <w:lang w:eastAsia="en-US"/>
        </w:rPr>
        <w:t xml:space="preserve"> </w:t>
      </w:r>
      <w:proofErr w:type="spellStart"/>
      <w:r w:rsidRPr="002A6F81">
        <w:rPr>
          <w:lang w:eastAsia="en-US"/>
        </w:rPr>
        <w:t>init</w:t>
      </w:r>
      <w:proofErr w:type="spellEnd"/>
      <w:r w:rsidRPr="002A6F81">
        <w:rPr>
          <w:lang w:eastAsia="en-US"/>
        </w:rPr>
        <w:t xml:space="preserve"> -y para criar um projeto. O servidor fictício será escrito em expressar, então precisamos executar o </w:t>
      </w:r>
      <w:proofErr w:type="spellStart"/>
      <w:r w:rsidRPr="002A6F81">
        <w:rPr>
          <w:lang w:eastAsia="en-US"/>
        </w:rPr>
        <w:t>npm</w:t>
      </w:r>
      <w:proofErr w:type="spellEnd"/>
      <w:r w:rsidRPr="002A6F81">
        <w:rPr>
          <w:lang w:eastAsia="en-US"/>
        </w:rPr>
        <w:t xml:space="preserve"> </w:t>
      </w:r>
      <w:proofErr w:type="spellStart"/>
      <w:r w:rsidRPr="002A6F81">
        <w:rPr>
          <w:lang w:eastAsia="en-US"/>
        </w:rPr>
        <w:t>install</w:t>
      </w:r>
      <w:proofErr w:type="spellEnd"/>
      <w:r w:rsidRPr="002A6F81">
        <w:rPr>
          <w:lang w:eastAsia="en-US"/>
        </w:rPr>
        <w:t xml:space="preserve"> </w:t>
      </w:r>
      <w:proofErr w:type="spellStart"/>
      <w:r w:rsidRPr="002A6F81">
        <w:rPr>
          <w:lang w:eastAsia="en-US"/>
        </w:rPr>
        <w:t>express</w:t>
      </w:r>
      <w:proofErr w:type="spellEnd"/>
      <w:r w:rsidRPr="002A6F81">
        <w:rPr>
          <w:lang w:eastAsia="en-US"/>
        </w:rPr>
        <w:t> comando para instalar este módulo.</w:t>
      </w:r>
    </w:p>
    <w:p w14:paraId="00B82299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Após a instalação desta biblioteca, podemos criar um arquivo para o nosso projeto, chamado app.js. Dentro dele, escreveremos o código para o nosso servidor simples:</w:t>
      </w:r>
    </w:p>
    <w:p w14:paraId="3313EF5F" w14:textId="77777777" w:rsidR="002A6F81" w:rsidRPr="002A6F81" w:rsidRDefault="002A6F81" w:rsidP="002A6F81">
      <w:pPr>
        <w:rPr>
          <w:lang w:eastAsia="en-US"/>
        </w:rPr>
      </w:pPr>
    </w:p>
    <w:p w14:paraId="1ED2D44D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284278FF" wp14:editId="19289346">
            <wp:extent cx="5400040" cy="425894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4336" w14:textId="77777777" w:rsidR="002A6F81" w:rsidRPr="002A6F81" w:rsidRDefault="002A6F81" w:rsidP="002A6F81">
      <w:pPr>
        <w:rPr>
          <w:lang w:eastAsia="en-US"/>
        </w:rPr>
      </w:pPr>
    </w:p>
    <w:p w14:paraId="124A376A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Podemos iniciar o aplicativo executando node app.js. Então podemos experimentá-lo no seguinte URL http://localhost:3000. Neste ponto, você deverá ver a mensagem </w:t>
      </w:r>
      <w:proofErr w:type="spellStart"/>
      <w:r w:rsidRPr="002A6F81">
        <w:rPr>
          <w:lang w:eastAsia="en-US"/>
        </w:rPr>
        <w:t>Hello</w:t>
      </w:r>
      <w:proofErr w:type="spellEnd"/>
      <w:r w:rsidRPr="002A6F81">
        <w:rPr>
          <w:lang w:eastAsia="en-US"/>
        </w:rPr>
        <w:t xml:space="preserve"> World no navegador.</w:t>
      </w:r>
    </w:p>
    <w:p w14:paraId="443C8F99" w14:textId="77777777" w:rsidR="002A6F81" w:rsidRPr="002A6F81" w:rsidRDefault="002A6F81" w:rsidP="002A6F81">
      <w:pPr>
        <w:rPr>
          <w:lang w:eastAsia="en-US"/>
        </w:rPr>
      </w:pPr>
    </w:p>
    <w:p w14:paraId="625DB79C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Etapa 2 – Sistema de controle de versão</w:t>
      </w:r>
    </w:p>
    <w:p w14:paraId="4059C7B8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O próximo passo é escolher um sistema de controle de versão e colocar nosso código em uma plataforma de desenvolvimento em um repositório.</w:t>
      </w:r>
    </w:p>
    <w:p w14:paraId="4F4FB4D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O sistema de controle de versão mais popular é </w:t>
      </w:r>
      <w:proofErr w:type="spellStart"/>
      <w:r w:rsidRPr="002A6F81">
        <w:rPr>
          <w:lang w:eastAsia="en-US"/>
        </w:rPr>
        <w:t>Git</w:t>
      </w:r>
      <w:proofErr w:type="spellEnd"/>
      <w:r w:rsidRPr="002A6F81">
        <w:rPr>
          <w:lang w:eastAsia="en-US"/>
        </w:rPr>
        <w:t xml:space="preserve"> junto com </w:t>
      </w:r>
      <w:proofErr w:type="spellStart"/>
      <w:r w:rsidRPr="002A6F81">
        <w:rPr>
          <w:lang w:eastAsia="en-US"/>
        </w:rPr>
        <w:t>Github</w:t>
      </w:r>
      <w:proofErr w:type="spellEnd"/>
      <w:r w:rsidRPr="002A6F81">
        <w:rPr>
          <w:lang w:eastAsia="en-US"/>
        </w:rPr>
        <w:t> como uma plataforma de desenvolvimento, é isso que usaremos aqui.</w:t>
      </w:r>
    </w:p>
    <w:p w14:paraId="3FD94B29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No GitHub, vá em frente e crie um repositório para o seu aplicativo, assim:</w:t>
      </w:r>
    </w:p>
    <w:p w14:paraId="0E25406F" w14:textId="77777777" w:rsidR="002A6F81" w:rsidRPr="002A6F81" w:rsidRDefault="002A6F81" w:rsidP="002A6F81">
      <w:pPr>
        <w:rPr>
          <w:lang w:eastAsia="en-US"/>
        </w:rPr>
      </w:pPr>
    </w:p>
    <w:p w14:paraId="4625A250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44A6A697" wp14:editId="4851D79B">
            <wp:extent cx="5400040" cy="51962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B58C" w14:textId="77777777" w:rsidR="002A6F81" w:rsidRPr="002A6F81" w:rsidRDefault="002A6F81" w:rsidP="002A6F81">
      <w:pPr>
        <w:rPr>
          <w:lang w:eastAsia="en-US"/>
        </w:rPr>
      </w:pPr>
    </w:p>
    <w:p w14:paraId="5DD19792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Para fazer upload do seu código local em um repositório, você precisa executar os comandos listados no </w:t>
      </w:r>
      <w:proofErr w:type="spellStart"/>
      <w:r w:rsidRPr="002A6F81">
        <w:rPr>
          <w:lang w:eastAsia="en-US"/>
        </w:rPr>
        <w:t>Github</w:t>
      </w:r>
      <w:proofErr w:type="spellEnd"/>
      <w:r w:rsidRPr="002A6F81">
        <w:rPr>
          <w:lang w:eastAsia="en-US"/>
        </w:rPr>
        <w:t xml:space="preserve"> depois de clicar em </w:t>
      </w:r>
      <w:proofErr w:type="spellStart"/>
      <w:r w:rsidRPr="002A6F81">
        <w:rPr>
          <w:lang w:eastAsia="en-US"/>
        </w:rPr>
        <w:t>Create</w:t>
      </w:r>
      <w:proofErr w:type="spellEnd"/>
      <w:r w:rsidRPr="002A6F81">
        <w:rPr>
          <w:lang w:eastAsia="en-US"/>
        </w:rPr>
        <w:t xml:space="preserve"> </w:t>
      </w:r>
      <w:proofErr w:type="spellStart"/>
      <w:r w:rsidRPr="002A6F81">
        <w:rPr>
          <w:lang w:eastAsia="en-US"/>
        </w:rPr>
        <w:t>repository</w:t>
      </w:r>
      <w:proofErr w:type="spellEnd"/>
      <w:r w:rsidRPr="002A6F81">
        <w:rPr>
          <w:lang w:eastAsia="en-US"/>
        </w:rPr>
        <w:t> botão:</w:t>
      </w:r>
    </w:p>
    <w:p w14:paraId="4CB0A277" w14:textId="77777777" w:rsidR="002A6F81" w:rsidRPr="002A6F81" w:rsidRDefault="002A6F81" w:rsidP="002A6F81">
      <w:pPr>
        <w:rPr>
          <w:lang w:eastAsia="en-US"/>
        </w:rPr>
      </w:pPr>
    </w:p>
    <w:p w14:paraId="2F5594AF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06C92C9B" wp14:editId="6EC0DADF">
            <wp:extent cx="5400040" cy="1168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52B" w14:textId="77777777" w:rsidR="002A6F81" w:rsidRPr="002A6F81" w:rsidRDefault="002A6F81" w:rsidP="002A6F81">
      <w:pPr>
        <w:rPr>
          <w:lang w:eastAsia="en-US"/>
        </w:rPr>
      </w:pPr>
    </w:p>
    <w:p w14:paraId="093F9310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Comandos para fazer upload de nosso código no repositório do </w:t>
      </w:r>
      <w:proofErr w:type="spellStart"/>
      <w:r w:rsidRPr="002A6F81">
        <w:rPr>
          <w:lang w:eastAsia="en-US"/>
        </w:rPr>
        <w:t>Github</w:t>
      </w:r>
      <w:proofErr w:type="spellEnd"/>
    </w:p>
    <w:p w14:paraId="66F98861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Antes de fazer isso, devemos ignorar alguns arquivos. Queremos fazer upload para o repositório apenas do código que escrevemos, sem as dependências (os módulos instalados).</w:t>
      </w:r>
    </w:p>
    <w:p w14:paraId="0DF1E618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lastRenderedPageBreak/>
        <w:t>Para isso, precisamos criar um arquivo .</w:t>
      </w:r>
      <w:proofErr w:type="spellStart"/>
      <w:r w:rsidRPr="002A6F81">
        <w:rPr>
          <w:lang w:eastAsia="en-US"/>
        </w:rPr>
        <w:t>gitignore</w:t>
      </w:r>
      <w:proofErr w:type="spellEnd"/>
      <w:r w:rsidRPr="002A6F81">
        <w:rPr>
          <w:lang w:eastAsia="en-US"/>
        </w:rPr>
        <w:t> e dentro dele escreva o arquivo que queremos ignorar.</w:t>
      </w:r>
    </w:p>
    <w:p w14:paraId="1414D148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77998F6D" wp14:editId="59203086">
            <wp:extent cx="4267200" cy="2095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7139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Estrutura de pastas e arquivo .</w:t>
      </w:r>
      <w:proofErr w:type="spellStart"/>
      <w:r w:rsidRPr="002A6F81">
        <w:rPr>
          <w:lang w:eastAsia="en-US"/>
        </w:rPr>
        <w:t>gitignore</w:t>
      </w:r>
      <w:proofErr w:type="spellEnd"/>
    </w:p>
    <w:p w14:paraId="01DD8F2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Agora, podemos escrever os comandos listados na figura acima (a do GitHub).</w:t>
      </w:r>
    </w:p>
    <w:p w14:paraId="2BC94699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executou os comandos corretamente, ele estará na página do seu repositório. Se você o atualizar, deverá ver seus arquivos, exceto o que você ignorou explicitamente, a saber node modules.</w:t>
      </w:r>
    </w:p>
    <w:p w14:paraId="63A63259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42F25C1F" wp14:editId="66C4EA20">
            <wp:extent cx="5400040" cy="16027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7E35" w14:textId="77777777" w:rsidR="002A6F81" w:rsidRPr="002A6F81" w:rsidRDefault="002A6F81" w:rsidP="002A6F81">
      <w:pPr>
        <w:rPr>
          <w:lang w:eastAsia="en-US"/>
        </w:rPr>
      </w:pPr>
      <w:r w:rsidRPr="002A6F81">
        <w:rPr>
          <w:b/>
          <w:bCs/>
          <w:lang w:eastAsia="en-US"/>
        </w:rPr>
        <w:t xml:space="preserve">Etapa 3 – Vincular o repositório ao </w:t>
      </w:r>
      <w:proofErr w:type="spellStart"/>
      <w:r w:rsidRPr="002A6F81">
        <w:rPr>
          <w:b/>
          <w:bCs/>
          <w:lang w:eastAsia="en-US"/>
        </w:rPr>
        <w:t>Heroku</w:t>
      </w:r>
      <w:proofErr w:type="spellEnd"/>
    </w:p>
    <w:p w14:paraId="1A84BD74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Nesta etapa, podemos vincular o repositório do </w:t>
      </w:r>
      <w:proofErr w:type="spellStart"/>
      <w:r w:rsidRPr="002A6F81">
        <w:rPr>
          <w:lang w:eastAsia="en-US"/>
        </w:rPr>
        <w:t>Github</w:t>
      </w:r>
      <w:proofErr w:type="spellEnd"/>
      <w:r w:rsidRPr="002A6F81">
        <w:rPr>
          <w:lang w:eastAsia="en-US"/>
        </w:rPr>
        <w:t xml:space="preserve"> ao nosso aplicativo </w:t>
      </w:r>
      <w:proofErr w:type="spellStart"/>
      <w:r w:rsidRPr="002A6F81">
        <w:rPr>
          <w:lang w:eastAsia="en-US"/>
        </w:rPr>
        <w:t>Heroku</w:t>
      </w:r>
      <w:proofErr w:type="spellEnd"/>
      <w:r w:rsidRPr="002A6F81">
        <w:rPr>
          <w:lang w:eastAsia="en-US"/>
        </w:rPr>
        <w:t>.</w:t>
      </w:r>
    </w:p>
    <w:p w14:paraId="7164CAE7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Primeiro, crie um aplicativo no </w:t>
      </w:r>
      <w:proofErr w:type="spellStart"/>
      <w:r w:rsidRPr="002A6F81">
        <w:rPr>
          <w:lang w:eastAsia="en-US"/>
        </w:rPr>
        <w:t>Heroku</w:t>
      </w:r>
      <w:proofErr w:type="spellEnd"/>
      <w:r w:rsidRPr="002A6F81">
        <w:rPr>
          <w:lang w:eastAsia="en-US"/>
        </w:rPr>
        <w:t xml:space="preserve"> e siga as etapas listadas na plataforma.</w:t>
      </w:r>
    </w:p>
    <w:p w14:paraId="42C8EFDC" w14:textId="77777777" w:rsidR="002A6F81" w:rsidRPr="002A6F81" w:rsidRDefault="002A6F81" w:rsidP="002A6F81">
      <w:pPr>
        <w:rPr>
          <w:lang w:eastAsia="en-US"/>
        </w:rPr>
      </w:pPr>
    </w:p>
    <w:p w14:paraId="31A6B326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2B56B7CD" wp14:editId="38D5F5B6">
            <wp:extent cx="5133975" cy="11620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5AE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Depois que o aplicativo for criado, uma janela semelhante a esta deve aparecer:</w:t>
      </w:r>
    </w:p>
    <w:p w14:paraId="4A9C4BFC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lastRenderedPageBreak/>
        <w:drawing>
          <wp:inline distT="0" distB="0" distL="0" distR="0" wp14:anchorId="0340107A" wp14:editId="4BC4C521">
            <wp:extent cx="5400040" cy="25946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256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Painel de aplicativos</w:t>
      </w:r>
    </w:p>
    <w:p w14:paraId="702CCDBE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Agora, se você olhar para a navegação na parte superior, verá Overview, </w:t>
      </w:r>
      <w:proofErr w:type="spellStart"/>
      <w:r w:rsidRPr="002A6F81">
        <w:rPr>
          <w:lang w:eastAsia="en-US"/>
        </w:rPr>
        <w:t>Resources</w:t>
      </w:r>
      <w:proofErr w:type="spellEnd"/>
      <w:r w:rsidRPr="002A6F81">
        <w:rPr>
          <w:lang w:eastAsia="en-US"/>
        </w:rPr>
        <w:t>, </w:t>
      </w:r>
      <w:proofErr w:type="spellStart"/>
      <w:r w:rsidRPr="002A6F81">
        <w:rPr>
          <w:lang w:eastAsia="en-US"/>
        </w:rPr>
        <w:t>Deploy</w:t>
      </w:r>
      <w:proofErr w:type="spellEnd"/>
      <w:r w:rsidRPr="002A6F81">
        <w:rPr>
          <w:lang w:eastAsia="en-US"/>
        </w:rPr>
        <w:t>, </w:t>
      </w:r>
      <w:proofErr w:type="spellStart"/>
      <w:r w:rsidRPr="002A6F81">
        <w:rPr>
          <w:lang w:eastAsia="en-US"/>
        </w:rPr>
        <w:t>Metrics</w:t>
      </w:r>
      <w:proofErr w:type="spellEnd"/>
      <w:r w:rsidRPr="002A6F81">
        <w:rPr>
          <w:lang w:eastAsia="en-US"/>
        </w:rPr>
        <w:t> e assim por diante. Tenha certeza disso </w:t>
      </w:r>
      <w:proofErr w:type="spellStart"/>
      <w:r w:rsidRPr="002A6F81">
        <w:rPr>
          <w:lang w:eastAsia="en-US"/>
        </w:rPr>
        <w:t>Deploy</w:t>
      </w:r>
      <w:proofErr w:type="spellEnd"/>
      <w:r w:rsidRPr="002A6F81">
        <w:rPr>
          <w:lang w:eastAsia="en-US"/>
        </w:rPr>
        <w:t> é selecionado. Em seguida, na segunda linha, clique no ícone GitHub.</w:t>
      </w:r>
    </w:p>
    <w:p w14:paraId="01DDDF93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56CB4E4B" wp14:editId="508772C7">
            <wp:extent cx="5400040" cy="2148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AD18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1BB4F62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9E12F07" w14:textId="77777777" w:rsidR="002A6F81" w:rsidRPr="002A6F81" w:rsidRDefault="002A6F81" w:rsidP="002A6F81">
      <w:pPr>
        <w:rPr>
          <w:b/>
          <w:bCs/>
          <w:lang w:eastAsia="en-US"/>
        </w:rPr>
      </w:pPr>
    </w:p>
    <w:p w14:paraId="5ED603DF" w14:textId="77777777" w:rsidR="002A6F81" w:rsidRPr="002A6F81" w:rsidRDefault="002A6F81" w:rsidP="002A6F81">
      <w:pPr>
        <w:rPr>
          <w:b/>
          <w:bCs/>
          <w:lang w:eastAsia="en-US"/>
        </w:rPr>
      </w:pPr>
    </w:p>
    <w:p w14:paraId="535F642B" w14:textId="77777777" w:rsidR="002A6F81" w:rsidRPr="002A6F81" w:rsidRDefault="002A6F81" w:rsidP="002A6F81">
      <w:pPr>
        <w:rPr>
          <w:b/>
          <w:bCs/>
          <w:lang w:eastAsia="en-US"/>
        </w:rPr>
      </w:pPr>
    </w:p>
    <w:p w14:paraId="0D929D84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CB186E7" w14:textId="77777777" w:rsidR="002A6F81" w:rsidRPr="002A6F81" w:rsidRDefault="002A6F81" w:rsidP="002A6F81">
      <w:pPr>
        <w:rPr>
          <w:b/>
          <w:bCs/>
          <w:lang w:eastAsia="en-US"/>
        </w:rPr>
      </w:pPr>
    </w:p>
    <w:p w14:paraId="51911D5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72063A2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09B1871" w14:textId="77777777" w:rsidR="002A6F81" w:rsidRPr="002A6F81" w:rsidRDefault="002A6F81" w:rsidP="002A6F81">
      <w:pPr>
        <w:rPr>
          <w:b/>
          <w:bCs/>
          <w:lang w:eastAsia="en-US"/>
        </w:rPr>
      </w:pPr>
    </w:p>
    <w:p w14:paraId="190571AF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Clique em conectar</w:t>
      </w:r>
    </w:p>
    <w:p w14:paraId="00E6F6C2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lastRenderedPageBreak/>
        <w:t>Procure o aplicativo desejado, que é demo-deploy-app-09 no nosso caso. Então clique Connect.</w:t>
      </w:r>
      <w:r w:rsidRPr="002A6F81">
        <w:rPr>
          <w:noProof/>
          <w:lang w:eastAsia="en-US"/>
        </w:rPr>
        <w:drawing>
          <wp:inline distT="0" distB="0" distL="0" distR="0" wp14:anchorId="774B2CD5" wp14:editId="1A03E0D7">
            <wp:extent cx="5400040" cy="3070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1C16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Implantar Filial</w:t>
      </w:r>
    </w:p>
    <w:p w14:paraId="6E6346E4" w14:textId="77777777" w:rsidR="002A6F81" w:rsidRPr="002A6F81" w:rsidRDefault="002A6F81" w:rsidP="002A6F81">
      <w:pPr>
        <w:rPr>
          <w:b/>
          <w:bCs/>
          <w:lang w:eastAsia="en-US"/>
        </w:rPr>
      </w:pPr>
    </w:p>
    <w:p w14:paraId="71A38865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Depois que o aplicativo for conectado com sucesso à sua conta </w:t>
      </w:r>
      <w:proofErr w:type="spellStart"/>
      <w:r w:rsidRPr="002A6F81">
        <w:rPr>
          <w:lang w:eastAsia="en-US"/>
        </w:rPr>
        <w:t>Heroku</w:t>
      </w:r>
      <w:proofErr w:type="spellEnd"/>
      <w:r w:rsidRPr="002A6F81">
        <w:rPr>
          <w:lang w:eastAsia="en-US"/>
        </w:rPr>
        <w:t>, você poderá clicar em </w:t>
      </w:r>
      <w:proofErr w:type="spellStart"/>
      <w:r w:rsidRPr="002A6F81">
        <w:rPr>
          <w:lang w:eastAsia="en-US"/>
        </w:rPr>
        <w:t>Deploy</w:t>
      </w:r>
      <w:proofErr w:type="spellEnd"/>
      <w:r w:rsidRPr="002A6F81">
        <w:rPr>
          <w:lang w:eastAsia="en-US"/>
        </w:rPr>
        <w:t xml:space="preserve"> </w:t>
      </w:r>
      <w:proofErr w:type="spellStart"/>
      <w:r w:rsidRPr="002A6F81">
        <w:rPr>
          <w:lang w:eastAsia="en-US"/>
        </w:rPr>
        <w:t>Branch</w:t>
      </w:r>
      <w:proofErr w:type="spellEnd"/>
      <w:r w:rsidRPr="002A6F81">
        <w:rPr>
          <w:lang w:eastAsia="en-US"/>
        </w:rPr>
        <w:t> para implantar seu aplicativo.</w:t>
      </w:r>
    </w:p>
    <w:p w14:paraId="29B4765D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quiser, também pode selecionar a opção </w:t>
      </w:r>
      <w:proofErr w:type="spellStart"/>
      <w:r w:rsidRPr="002A6F81">
        <w:rPr>
          <w:lang w:eastAsia="en-US"/>
        </w:rPr>
        <w:t>Enable</w:t>
      </w:r>
      <w:proofErr w:type="spellEnd"/>
      <w:r w:rsidRPr="002A6F81">
        <w:rPr>
          <w:lang w:eastAsia="en-US"/>
        </w:rPr>
        <w:t xml:space="preserve"> </w:t>
      </w:r>
      <w:proofErr w:type="spellStart"/>
      <w:r w:rsidRPr="002A6F81">
        <w:rPr>
          <w:lang w:eastAsia="en-US"/>
        </w:rPr>
        <w:t>Automatic</w:t>
      </w:r>
      <w:proofErr w:type="spellEnd"/>
      <w:r w:rsidRPr="002A6F81">
        <w:rPr>
          <w:lang w:eastAsia="en-US"/>
        </w:rPr>
        <w:t xml:space="preserve"> </w:t>
      </w:r>
      <w:proofErr w:type="spellStart"/>
      <w:r w:rsidRPr="002A6F81">
        <w:rPr>
          <w:lang w:eastAsia="en-US"/>
        </w:rPr>
        <w:t>Deploys</w:t>
      </w:r>
      <w:proofErr w:type="spellEnd"/>
      <w:r w:rsidRPr="002A6F81">
        <w:rPr>
          <w:lang w:eastAsia="en-US"/>
        </w:rPr>
        <w:t xml:space="preserve"> que extrairá automaticamente o código do seu repositório do </w:t>
      </w:r>
      <w:proofErr w:type="spellStart"/>
      <w:r w:rsidRPr="002A6F81">
        <w:rPr>
          <w:lang w:eastAsia="en-US"/>
        </w:rPr>
        <w:t>Github</w:t>
      </w:r>
      <w:proofErr w:type="spellEnd"/>
      <w:r w:rsidRPr="002A6F81">
        <w:rPr>
          <w:lang w:eastAsia="en-US"/>
        </w:rPr>
        <w:t xml:space="preserve"> toda vez que você enviar um </w:t>
      </w:r>
      <w:proofErr w:type="spellStart"/>
      <w:r w:rsidRPr="002A6F81">
        <w:rPr>
          <w:lang w:eastAsia="en-US"/>
        </w:rPr>
        <w:t>push</w:t>
      </w:r>
      <w:proofErr w:type="spellEnd"/>
      <w:r w:rsidRPr="002A6F81">
        <w:rPr>
          <w:lang w:eastAsia="en-US"/>
        </w:rPr>
        <w:t xml:space="preserve"> para esse repositório.</w:t>
      </w:r>
    </w:p>
    <w:p w14:paraId="0B2DA861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Depois que o aplicativo foi implantado, você pode clicar em Exibir para abrir seu aplicativo.</w:t>
      </w:r>
    </w:p>
    <w:p w14:paraId="71A13580" w14:textId="77777777" w:rsidR="002A6F81" w:rsidRPr="002A6F81" w:rsidRDefault="002A6F81" w:rsidP="002A6F81">
      <w:pPr>
        <w:rPr>
          <w:lang w:eastAsia="en-US"/>
        </w:rPr>
      </w:pPr>
    </w:p>
    <w:p w14:paraId="508E6C68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21D55C84" wp14:editId="114B0794">
            <wp:extent cx="5400040" cy="36995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A3D5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 xml:space="preserve">Etapa 4 – Configure o </w:t>
      </w:r>
      <w:proofErr w:type="spellStart"/>
      <w:r w:rsidRPr="002A6F81">
        <w:rPr>
          <w:b/>
          <w:bCs/>
          <w:lang w:eastAsia="en-US"/>
        </w:rPr>
        <w:t>Heroku</w:t>
      </w:r>
      <w:proofErr w:type="spellEnd"/>
      <w:r w:rsidRPr="002A6F81">
        <w:rPr>
          <w:b/>
          <w:bCs/>
          <w:lang w:eastAsia="en-US"/>
        </w:rPr>
        <w:t xml:space="preserve"> para executar corretamente o aplicativo</w:t>
      </w:r>
    </w:p>
    <w:p w14:paraId="2556D1E3" w14:textId="77777777" w:rsidR="002A6F81" w:rsidRPr="002A6F81" w:rsidRDefault="002A6F81" w:rsidP="002A6F81">
      <w:pPr>
        <w:rPr>
          <w:lang w:eastAsia="en-US"/>
        </w:rPr>
      </w:pPr>
    </w:p>
    <w:p w14:paraId="0EBEAB17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abrir o aplicativo neste momento, deverá ver algo assim:</w:t>
      </w:r>
    </w:p>
    <w:p w14:paraId="43B64F9F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lastRenderedPageBreak/>
        <w:drawing>
          <wp:inline distT="0" distB="0" distL="0" distR="0" wp14:anchorId="066E6128" wp14:editId="5391EB56">
            <wp:extent cx="5400040" cy="40347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5E6E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Isso mesmo, um erro. Isso porque o </w:t>
      </w:r>
      <w:proofErr w:type="spellStart"/>
      <w:r w:rsidRPr="002A6F81">
        <w:rPr>
          <w:lang w:eastAsia="en-US"/>
        </w:rPr>
        <w:t>Heroku</w:t>
      </w:r>
      <w:proofErr w:type="spellEnd"/>
      <w:r w:rsidRPr="002A6F81">
        <w:rPr>
          <w:lang w:eastAsia="en-US"/>
        </w:rPr>
        <w:t xml:space="preserve"> não sabe como iniciar nosso aplicativo.</w:t>
      </w:r>
    </w:p>
    <w:p w14:paraId="1C48695F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se lembra, executamos o comando node app.js para iniciar o aplicativo localmente.</w:t>
      </w:r>
      <w:r w:rsidRPr="002A6F81">
        <w:rPr>
          <w:lang w:eastAsia="en-US"/>
        </w:rPr>
        <w:br/>
        <w:t xml:space="preserve">O </w:t>
      </w:r>
      <w:proofErr w:type="spellStart"/>
      <w:r w:rsidRPr="002A6F81">
        <w:rPr>
          <w:lang w:eastAsia="en-US"/>
        </w:rPr>
        <w:t>Heroku</w:t>
      </w:r>
      <w:proofErr w:type="spellEnd"/>
      <w:r w:rsidRPr="002A6F81">
        <w:rPr>
          <w:lang w:eastAsia="en-US"/>
        </w:rPr>
        <w:t xml:space="preserve"> não tem como saber quais comandos ele precisa executar para iniciar o aplicativo, e é por isso que gerou um erro.</w:t>
      </w:r>
    </w:p>
    <w:p w14:paraId="20FF18F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Para resolver esse problema, precisamos criar um arquivo chamado </w:t>
      </w:r>
      <w:proofErr w:type="spellStart"/>
      <w:r w:rsidRPr="002A6F81">
        <w:rPr>
          <w:lang w:eastAsia="en-US"/>
        </w:rPr>
        <w:t>Procfile</w:t>
      </w:r>
      <w:proofErr w:type="spellEnd"/>
      <w:r w:rsidRPr="002A6F81">
        <w:rPr>
          <w:lang w:eastAsia="en-US"/>
        </w:rPr>
        <w:t> com o seguinte conteúdo: web: node ./app.js.</w:t>
      </w:r>
    </w:p>
    <w:p w14:paraId="756D58BA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Para atualizar nosso aplicativo, tudo o que precisamos fazer é enviar um novo </w:t>
      </w:r>
      <w:proofErr w:type="spellStart"/>
      <w:r w:rsidRPr="002A6F81">
        <w:rPr>
          <w:lang w:eastAsia="en-US"/>
        </w:rPr>
        <w:t>commit</w:t>
      </w:r>
      <w:proofErr w:type="spellEnd"/>
      <w:r w:rsidRPr="002A6F81">
        <w:rPr>
          <w:lang w:eastAsia="en-US"/>
        </w:rPr>
        <w:t xml:space="preserve"> ao GitHub. Se tivermos ativado o </w:t>
      </w:r>
      <w:proofErr w:type="spellStart"/>
      <w:r w:rsidRPr="002A6F81">
        <w:rPr>
          <w:lang w:eastAsia="en-US"/>
        </w:rPr>
        <w:t>Automatic</w:t>
      </w:r>
      <w:proofErr w:type="spellEnd"/>
      <w:r w:rsidRPr="002A6F81">
        <w:rPr>
          <w:lang w:eastAsia="en-US"/>
        </w:rPr>
        <w:t xml:space="preserve"> </w:t>
      </w:r>
      <w:proofErr w:type="spellStart"/>
      <w:r w:rsidRPr="002A6F81">
        <w:rPr>
          <w:lang w:eastAsia="en-US"/>
        </w:rPr>
        <w:t>Deploys</w:t>
      </w:r>
      <w:proofErr w:type="spellEnd"/>
      <w:r w:rsidRPr="002A6F81">
        <w:rPr>
          <w:lang w:eastAsia="en-US"/>
        </w:rPr>
        <w:t xml:space="preserve"> opção, o código será automaticamente puxado para o </w:t>
      </w:r>
      <w:proofErr w:type="spellStart"/>
      <w:r w:rsidRPr="002A6F81">
        <w:rPr>
          <w:lang w:eastAsia="en-US"/>
        </w:rPr>
        <w:t>Heroku</w:t>
      </w:r>
      <w:proofErr w:type="spellEnd"/>
      <w:r w:rsidRPr="002A6F81">
        <w:rPr>
          <w:lang w:eastAsia="en-US"/>
        </w:rPr>
        <w:t>. Caso contrário, precisamos clicar em </w:t>
      </w:r>
      <w:proofErr w:type="spellStart"/>
      <w:r w:rsidRPr="002A6F81">
        <w:rPr>
          <w:lang w:eastAsia="en-US"/>
        </w:rPr>
        <w:t>Deploy</w:t>
      </w:r>
      <w:proofErr w:type="spellEnd"/>
      <w:r w:rsidRPr="002A6F81">
        <w:rPr>
          <w:lang w:eastAsia="en-US"/>
        </w:rPr>
        <w:t xml:space="preserve"> </w:t>
      </w:r>
      <w:proofErr w:type="spellStart"/>
      <w:r w:rsidRPr="002A6F81">
        <w:rPr>
          <w:lang w:eastAsia="en-US"/>
        </w:rPr>
        <w:t>Branch</w:t>
      </w:r>
      <w:proofErr w:type="spellEnd"/>
      <w:r w:rsidRPr="002A6F81">
        <w:rPr>
          <w:lang w:eastAsia="en-US"/>
        </w:rPr>
        <w:t> novamente.</w:t>
      </w:r>
    </w:p>
    <w:p w14:paraId="7EF1BCB8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Depois que o aplicativo for reconstruído, deveremos vê-lo funcionando da seguinte maneira:</w:t>
      </w:r>
    </w:p>
    <w:p w14:paraId="1AE1E771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1FFE17BD" wp14:editId="71E16ACD">
            <wp:extent cx="5400040" cy="22332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929F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Etapa 5 – Como adicionar um complemento</w:t>
      </w:r>
    </w:p>
    <w:p w14:paraId="179DBCEC" w14:textId="77777777" w:rsidR="002A6F81" w:rsidRPr="002A6F81" w:rsidRDefault="002A6F81" w:rsidP="002A6F81">
      <w:pPr>
        <w:rPr>
          <w:lang w:eastAsia="en-US"/>
        </w:rPr>
      </w:pPr>
    </w:p>
    <w:p w14:paraId="19657770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Um dos principais benefícios que o </w:t>
      </w:r>
      <w:proofErr w:type="spellStart"/>
      <w:r w:rsidRPr="002A6F81">
        <w:rPr>
          <w:lang w:eastAsia="en-US"/>
        </w:rPr>
        <w:t>Heroku</w:t>
      </w:r>
      <w:proofErr w:type="spellEnd"/>
      <w:r w:rsidRPr="002A6F81">
        <w:rPr>
          <w:lang w:eastAsia="en-US"/>
        </w:rPr>
        <w:t xml:space="preserve"> oferece é o fato de que você pode adicionar recursos facilmente na forma de add-ons ao seu projeto. Esses recursos externos vêm na forma de bancos de dados, ferramentas de registro e monitoramento, ferramentas de CI e CD ou ferramentas de teste.</w:t>
      </w:r>
    </w:p>
    <w:p w14:paraId="64A3C50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Então agora vamos ver como adicionar um novo recurso ao seu projeto. Primeiro, iremos para Recursos e, a partir daí, adicionaremos uma nova ferramenta para teste.</w:t>
      </w:r>
    </w:p>
    <w:p w14:paraId="79CA6000" w14:textId="77777777" w:rsidR="002A6F81" w:rsidRPr="002A6F81" w:rsidRDefault="002A6F81" w:rsidP="002A6F81">
      <w:pPr>
        <w:rPr>
          <w:lang w:eastAsia="en-US"/>
        </w:rPr>
      </w:pPr>
    </w:p>
    <w:p w14:paraId="63D1E49F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6FCB1CB3" wp14:editId="5E190453">
            <wp:extent cx="5400040" cy="42659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9516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Vá em frente e clique em </w:t>
      </w:r>
      <w:proofErr w:type="spellStart"/>
      <w:r w:rsidRPr="002A6F81">
        <w:rPr>
          <w:b/>
          <w:bCs/>
          <w:lang w:eastAsia="en-US"/>
        </w:rPr>
        <w:t>Find</w:t>
      </w:r>
      <w:proofErr w:type="spellEnd"/>
      <w:r w:rsidRPr="002A6F81">
        <w:rPr>
          <w:b/>
          <w:bCs/>
          <w:lang w:eastAsia="en-US"/>
        </w:rPr>
        <w:t xml:space="preserve"> more add-ons e depois procure </w:t>
      </w:r>
      <w:proofErr w:type="spellStart"/>
      <w:r w:rsidRPr="002A6F81">
        <w:rPr>
          <w:b/>
          <w:bCs/>
          <w:lang w:eastAsia="en-US"/>
        </w:rPr>
        <w:t>Loadmill</w:t>
      </w:r>
      <w:proofErr w:type="spellEnd"/>
      <w:r w:rsidRPr="002A6F81">
        <w:rPr>
          <w:b/>
          <w:bCs/>
          <w:lang w:eastAsia="en-US"/>
        </w:rPr>
        <w:t>.</w:t>
      </w:r>
    </w:p>
    <w:p w14:paraId="5D3020FE" w14:textId="77777777" w:rsidR="002A6F81" w:rsidRPr="002A6F81" w:rsidRDefault="002A6F81" w:rsidP="002A6F81">
      <w:pPr>
        <w:rPr>
          <w:lang w:eastAsia="en-US"/>
        </w:rPr>
      </w:pPr>
      <w:proofErr w:type="spellStart"/>
      <w:r w:rsidRPr="002A6F81">
        <w:rPr>
          <w:lang w:eastAsia="en-US"/>
        </w:rPr>
        <w:t>Loadmill</w:t>
      </w:r>
      <w:proofErr w:type="spellEnd"/>
      <w:r w:rsidRPr="002A6F81">
        <w:rPr>
          <w:lang w:eastAsia="en-US"/>
        </w:rPr>
        <w:t> é uma ferramenta de teste realmente excelente para testes de regressão e testes de carga.</w:t>
      </w:r>
    </w:p>
    <w:p w14:paraId="1A6E8C5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1E0B8854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00C7C364" wp14:editId="0A9F81A3">
            <wp:extent cx="5400040" cy="31038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CF5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B14FC40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Vá em frente e clique em </w:t>
      </w:r>
      <w:proofErr w:type="spellStart"/>
      <w:r w:rsidRPr="002A6F81">
        <w:rPr>
          <w:b/>
          <w:bCs/>
          <w:lang w:eastAsia="en-US"/>
        </w:rPr>
        <w:t>Install</w:t>
      </w:r>
      <w:proofErr w:type="spellEnd"/>
      <w:r w:rsidRPr="002A6F81">
        <w:rPr>
          <w:b/>
          <w:bCs/>
          <w:lang w:eastAsia="en-US"/>
        </w:rPr>
        <w:t>…. Em seguida, escolha o aplicativo que você deseja vincular.</w:t>
      </w:r>
    </w:p>
    <w:p w14:paraId="7F1DF871" w14:textId="77777777" w:rsidR="002A6F81" w:rsidRPr="002A6F81" w:rsidRDefault="002A6F81" w:rsidP="002A6F81">
      <w:pPr>
        <w:rPr>
          <w:lang w:eastAsia="en-US"/>
        </w:rPr>
      </w:pPr>
    </w:p>
    <w:p w14:paraId="3BD0F50C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lastRenderedPageBreak/>
        <w:drawing>
          <wp:inline distT="0" distB="0" distL="0" distR="0" wp14:anchorId="243D076F" wp14:editId="5452FBA9">
            <wp:extent cx="5400040" cy="42868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99B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Nesta etapa, o </w:t>
      </w:r>
      <w:proofErr w:type="spellStart"/>
      <w:r w:rsidRPr="002A6F81">
        <w:rPr>
          <w:lang w:eastAsia="en-US"/>
        </w:rPr>
        <w:t>Heroku</w:t>
      </w:r>
      <w:proofErr w:type="spellEnd"/>
      <w:r w:rsidRPr="002A6F81">
        <w:rPr>
          <w:lang w:eastAsia="en-US"/>
        </w:rPr>
        <w:t xml:space="preserve"> criará automaticamente uma conta para você na plataforma provisionada.</w:t>
      </w:r>
    </w:p>
    <w:p w14:paraId="20F6B87B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Na guia recursos, você pode ver o recurso adicionado recentemente:</w:t>
      </w:r>
    </w:p>
    <w:p w14:paraId="34100699" w14:textId="77777777" w:rsidR="002A6F81" w:rsidRPr="002A6F81" w:rsidRDefault="002A6F81" w:rsidP="002A6F81">
      <w:pPr>
        <w:rPr>
          <w:lang w:eastAsia="en-US"/>
        </w:rPr>
      </w:pPr>
    </w:p>
    <w:p w14:paraId="65D9F319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0E8D6BC9" wp14:editId="626CB0AB">
            <wp:extent cx="5400040" cy="23774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5EA" w14:textId="77777777" w:rsidR="002A6F81" w:rsidRPr="002A6F81" w:rsidRDefault="002A6F81" w:rsidP="002A6F81">
      <w:pPr>
        <w:rPr>
          <w:lang w:eastAsia="en-US"/>
        </w:rPr>
      </w:pPr>
    </w:p>
    <w:p w14:paraId="15342810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acessar esse complemento, deverá ver o painel com um tutorial de introdução e um teste de demonstração criado para você.</w:t>
      </w:r>
    </w:p>
    <w:p w14:paraId="0CF1B094" w14:textId="77777777" w:rsidR="002A6F81" w:rsidRPr="002A6F81" w:rsidRDefault="002A6F81" w:rsidP="002A6F81">
      <w:pPr>
        <w:rPr>
          <w:lang w:eastAsia="en-US"/>
        </w:rPr>
      </w:pPr>
    </w:p>
    <w:p w14:paraId="2F0FCB2C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lastRenderedPageBreak/>
        <w:drawing>
          <wp:inline distT="0" distB="0" distL="0" distR="0" wp14:anchorId="7EC2883A" wp14:editId="07F11FCC">
            <wp:extent cx="5400040" cy="21285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33A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65B51B68" w14:textId="77777777" w:rsidR="002A6F81" w:rsidRPr="002A6F81" w:rsidRDefault="002A6F81" w:rsidP="002A6F81">
      <w:pPr>
        <w:rPr>
          <w:b/>
          <w:bCs/>
          <w:lang w:eastAsia="en-US"/>
        </w:rPr>
      </w:pPr>
    </w:p>
    <w:p w14:paraId="6749EF6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1A730822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 xml:space="preserve">O </w:t>
      </w:r>
      <w:proofErr w:type="spellStart"/>
      <w:r w:rsidRPr="002A6F81">
        <w:rPr>
          <w:lang w:eastAsia="en-US"/>
        </w:rPr>
        <w:t>Heroku</w:t>
      </w:r>
      <w:proofErr w:type="spellEnd"/>
      <w:r w:rsidRPr="002A6F81">
        <w:rPr>
          <w:lang w:eastAsia="en-US"/>
        </w:rPr>
        <w:t xml:space="preserve"> permite que os desenvolvedores implantem um aplicativo de maneira rápida e quase indolor em um servidor da web.</w:t>
      </w:r>
    </w:p>
    <w:p w14:paraId="4A0BCA88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Ele também fornece muitos plugins que você pode integrar ao seu aplicativo.</w:t>
      </w:r>
    </w:p>
    <w:p w14:paraId="41659681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Uma solução PaaS sempre permitirá que você se mova mais rápido do que a solução com um VPS, no qual você precisa configurar tudo desde o início.</w:t>
      </w:r>
    </w:p>
    <w:p w14:paraId="714B9732" w14:textId="77777777" w:rsidR="002A6F81" w:rsidRPr="002A6F81" w:rsidRDefault="002A6F81" w:rsidP="002A6F81">
      <w:pPr>
        <w:rPr>
          <w:lang w:eastAsia="en-US"/>
        </w:rPr>
      </w:pPr>
    </w:p>
    <w:p w14:paraId="7BF44C2D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Link do projeto:</w:t>
      </w:r>
    </w:p>
    <w:p w14:paraId="661B53A8" w14:textId="77777777" w:rsidR="002A6F81" w:rsidRPr="002A6F81" w:rsidRDefault="004D064B" w:rsidP="002A6F81">
      <w:pPr>
        <w:rPr>
          <w:b/>
          <w:bCs/>
          <w:lang w:eastAsia="en-US"/>
        </w:rPr>
      </w:pPr>
      <w:hyperlink r:id="rId27" w:history="1">
        <w:r w:rsidR="002A6F81" w:rsidRPr="002A6F81">
          <w:rPr>
            <w:rStyle w:val="Hyperlink"/>
            <w:lang w:eastAsia="en-US"/>
          </w:rPr>
          <w:t>https://jobsea-front.herokuapp.com/</w:t>
        </w:r>
      </w:hyperlink>
    </w:p>
    <w:p w14:paraId="416530DE" w14:textId="77777777" w:rsidR="002A6F81" w:rsidRPr="002A6F81" w:rsidRDefault="002A6F81" w:rsidP="002A6F81">
      <w:pPr>
        <w:rPr>
          <w:lang w:eastAsia="en-US"/>
        </w:rPr>
      </w:pPr>
    </w:p>
    <w:p w14:paraId="62109082" w14:textId="77777777" w:rsidR="002A6F81" w:rsidRPr="002A6F81" w:rsidRDefault="002A6F81" w:rsidP="002A6F81">
      <w:pPr>
        <w:rPr>
          <w:lang w:eastAsia="en-US"/>
        </w:rPr>
      </w:pPr>
    </w:p>
    <w:p w14:paraId="3084BF97" w14:textId="77777777" w:rsidR="002A6F81" w:rsidRPr="002A6F81" w:rsidRDefault="002A6F81" w:rsidP="002A6F81">
      <w:pPr>
        <w:rPr>
          <w:lang w:eastAsia="en-US"/>
        </w:rPr>
      </w:pPr>
    </w:p>
    <w:p w14:paraId="6FB6E110" w14:textId="77777777" w:rsidR="002A6F81" w:rsidRPr="002A6F81" w:rsidRDefault="002A6F81" w:rsidP="002A6F81">
      <w:pPr>
        <w:rPr>
          <w:lang w:eastAsia="en-US"/>
        </w:rPr>
      </w:pPr>
    </w:p>
    <w:p w14:paraId="55E52184" w14:textId="77777777" w:rsidR="002A6F81" w:rsidRPr="002A6F81" w:rsidRDefault="002A6F81" w:rsidP="002A6F81">
      <w:pPr>
        <w:rPr>
          <w:lang w:eastAsia="en-US"/>
        </w:rPr>
      </w:pPr>
    </w:p>
    <w:p w14:paraId="5243A4C9" w14:textId="77777777" w:rsidR="002A6F81" w:rsidRPr="002A6F81" w:rsidRDefault="002A6F81" w:rsidP="002A6F81">
      <w:pPr>
        <w:rPr>
          <w:lang w:eastAsia="en-US"/>
        </w:rPr>
      </w:pPr>
    </w:p>
    <w:p w14:paraId="08159913" w14:textId="77777777" w:rsidR="002A6F81" w:rsidRPr="002A6F81" w:rsidRDefault="002A6F81" w:rsidP="002A6F81">
      <w:pPr>
        <w:rPr>
          <w:lang w:eastAsia="en-US"/>
        </w:rPr>
      </w:pPr>
    </w:p>
    <w:p w14:paraId="3F9E3084" w14:textId="77777777" w:rsidR="002A6F81" w:rsidRPr="002A6F81" w:rsidRDefault="002A6F81" w:rsidP="002A6F81">
      <w:pPr>
        <w:rPr>
          <w:lang w:eastAsia="en-US"/>
        </w:rPr>
      </w:pPr>
    </w:p>
    <w:p w14:paraId="32B7FDCA" w14:textId="77777777" w:rsidR="002A6F81" w:rsidRPr="002A6F81" w:rsidRDefault="002A6F81" w:rsidP="002A6F81">
      <w:pPr>
        <w:rPr>
          <w:lang w:eastAsia="en-US"/>
        </w:rPr>
      </w:pPr>
    </w:p>
    <w:p w14:paraId="578FECF2" w14:textId="77777777" w:rsidR="002A6F81" w:rsidRPr="002A6F81" w:rsidRDefault="002A6F81" w:rsidP="002A6F81">
      <w:pPr>
        <w:rPr>
          <w:lang w:eastAsia="en-US"/>
        </w:rPr>
      </w:pPr>
    </w:p>
    <w:p w14:paraId="4781F374" w14:textId="77777777" w:rsidR="002A6F81" w:rsidRPr="002A6F81" w:rsidRDefault="002A6F81" w:rsidP="002A6F81">
      <w:pPr>
        <w:rPr>
          <w:lang w:eastAsia="en-US"/>
        </w:rPr>
      </w:pPr>
    </w:p>
    <w:p w14:paraId="5F65866D" w14:textId="77777777" w:rsidR="00D77DA4" w:rsidRDefault="00D77DA4"/>
    <w:sectPr w:rsidR="00D77DA4">
      <w:headerReference w:type="default" r:id="rId28"/>
      <w:footerReference w:type="default" r:id="rId29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CE675A" w14:textId="77777777" w:rsidR="004D064B" w:rsidRDefault="004D064B">
      <w:r>
        <w:separator/>
      </w:r>
    </w:p>
  </w:endnote>
  <w:endnote w:type="continuationSeparator" w:id="0">
    <w:p w14:paraId="1DDADC10" w14:textId="77777777" w:rsidR="004D064B" w:rsidRDefault="004D06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3E634" w14:textId="77777777" w:rsidR="00F930E2" w:rsidRDefault="00F930E2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F930E2" w14:paraId="43C1D47B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8B3185B" w14:textId="77777777" w:rsidR="00F930E2" w:rsidRDefault="00F930E2">
          <w:pPr>
            <w:pStyle w:val="Rodap"/>
          </w:pPr>
          <w:proofErr w:type="spellStart"/>
          <w:r>
            <w:t>Politec</w:t>
          </w:r>
          <w:proofErr w:type="spellEnd"/>
          <w:r>
            <w:t xml:space="preserve"> Ltda.</w:t>
          </w:r>
        </w:p>
        <w:p w14:paraId="69BA2F20" w14:textId="77777777" w:rsidR="00F930E2" w:rsidRDefault="00F930E2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6AED730" w14:textId="77777777" w:rsidR="00F930E2" w:rsidRDefault="00F930E2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1C8209E2" w14:textId="77777777" w:rsidR="00F930E2" w:rsidRDefault="00F930E2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7E01410E" w14:textId="77777777" w:rsidR="00F930E2" w:rsidRDefault="00F930E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25DCA" w14:textId="77777777" w:rsidR="00D77DA4" w:rsidRDefault="00D77DA4">
    <w:pPr>
      <w:pStyle w:val="Rodap"/>
    </w:pPr>
  </w:p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663"/>
      <w:gridCol w:w="1342"/>
      <w:gridCol w:w="1705"/>
    </w:tblGrid>
    <w:tr w:rsidR="00D77DA4" w14:paraId="2091406B" w14:textId="77777777" w:rsidTr="00F930E2">
      <w:trPr>
        <w:cantSplit/>
      </w:trPr>
      <w:tc>
        <w:tcPr>
          <w:tcW w:w="6663" w:type="dxa"/>
        </w:tcPr>
        <w:p w14:paraId="5B24BA4A" w14:textId="77777777" w:rsidR="00D77DA4" w:rsidRDefault="004D064B" w:rsidP="00F930E2">
          <w:pPr>
            <w:pStyle w:val="Rodap"/>
            <w:tabs>
              <w:tab w:val="clear" w:pos="4320"/>
              <w:tab w:val="clear" w:pos="8640"/>
              <w:tab w:val="left" w:pos="5330"/>
            </w:tabs>
            <w:jc w:val="left"/>
          </w:pPr>
          <w:sdt>
            <w:sdtPr>
              <w:alias w:val="Gestor"/>
              <w:tag w:val=""/>
              <w:id w:val="827947526"/>
              <w:placeholder>
                <w:docPart w:val="269F4D2E86184E108F52827F2BC94A97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r w:rsidR="002A6F81">
                <w:t>JOB SEA – MAR DE OPORTUNIDADES</w:t>
              </w:r>
            </w:sdtContent>
          </w:sdt>
          <w:r w:rsidR="00F930E2">
            <w:tab/>
          </w:r>
          <w:sdt>
            <w:sdtPr>
              <w:alias w:val="Assunto"/>
              <w:tag w:val=""/>
              <w:id w:val="-433434321"/>
              <w:placeholder>
                <w:docPart w:val="500C4ACBA99A4C86AE57AB85AEFDB7C6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2A6F81">
                <w:t>Versão 1</w:t>
              </w:r>
            </w:sdtContent>
          </w:sdt>
        </w:p>
      </w:tc>
      <w:tc>
        <w:tcPr>
          <w:tcW w:w="1342" w:type="dxa"/>
          <w:vAlign w:val="center"/>
        </w:tcPr>
        <w:p w14:paraId="2B0B93A8" w14:textId="77777777" w:rsidR="00D77DA4" w:rsidRDefault="00D77DA4" w:rsidP="00243D96">
          <w:pPr>
            <w:pStyle w:val="Rodap"/>
            <w:jc w:val="center"/>
            <w:rPr>
              <w:lang w:val="pt-PT"/>
            </w:rPr>
          </w:pPr>
        </w:p>
      </w:tc>
      <w:tc>
        <w:tcPr>
          <w:tcW w:w="1705" w:type="dxa"/>
          <w:vAlign w:val="center"/>
        </w:tcPr>
        <w:p w14:paraId="762C67A6" w14:textId="77777777" w:rsidR="00D77DA4" w:rsidRDefault="00D77DA4">
          <w:pPr>
            <w:pStyle w:val="Rodap"/>
            <w:jc w:val="right"/>
          </w:pPr>
          <w:r>
            <w:rPr>
              <w:lang w:val="pt-PT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52313">
            <w:rPr>
              <w:noProof/>
            </w:rPr>
            <w:t>5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752313">
            <w:rPr>
              <w:noProof/>
            </w:rPr>
            <w:t>5</w:t>
          </w:r>
          <w:r>
            <w:fldChar w:fldCharType="end"/>
          </w:r>
        </w:p>
      </w:tc>
    </w:tr>
  </w:tbl>
  <w:p w14:paraId="7F611F1C" w14:textId="77777777" w:rsidR="00D77DA4" w:rsidRDefault="00F930E2" w:rsidP="00F930E2">
    <w:pPr>
      <w:pStyle w:val="Rodap"/>
      <w:jc w:val="right"/>
    </w:pPr>
    <w:proofErr w:type="spellStart"/>
    <w:r>
      <w:t>vs</w:t>
    </w:r>
    <w:proofErr w:type="spellEnd"/>
    <w:r>
      <w:t xml:space="preserve">: </w:t>
    </w:r>
    <w:r w:rsidR="004D064B">
      <w:fldChar w:fldCharType="begin"/>
    </w:r>
    <w:r w:rsidR="004D064B">
      <w:instrText xml:space="preserve"> DOCPROPERTY  "Versão Modelo"  \* MERGEFORMAT </w:instrText>
    </w:r>
    <w:r w:rsidR="004D064B">
      <w:fldChar w:fldCharType="separate"/>
    </w:r>
    <w:r w:rsidR="003A21D9">
      <w:t>1</w:t>
    </w:r>
    <w:r w:rsidR="004D064B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659427" w14:textId="77777777" w:rsidR="004D064B" w:rsidRDefault="004D064B">
      <w:r>
        <w:separator/>
      </w:r>
    </w:p>
  </w:footnote>
  <w:footnote w:type="continuationSeparator" w:id="0">
    <w:p w14:paraId="21801C79" w14:textId="77777777" w:rsidR="004D064B" w:rsidRDefault="004D06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14:paraId="741B4194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1F3EF31C" w14:textId="77777777" w:rsidR="00F930E2" w:rsidRDefault="00F930E2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4D0140F4" w14:textId="77777777" w:rsidR="00F930E2" w:rsidRDefault="00F930E2">
          <w:pPr>
            <w:pStyle w:val="Rodap"/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14:paraId="4425AAEE" w14:textId="77777777" w:rsidR="00F930E2" w:rsidRDefault="00F930E2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30" w:dyaOrig="690" w14:anchorId="3BE9CF2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5pt;height:34.5pt">
                <v:imagedata r:id="rId1" o:title=""/>
              </v:shape>
              <o:OLEObject Type="Embed" ProgID="Word.Picture.8" ShapeID="_x0000_i1025" DrawAspect="Content" ObjectID="_1673173808" r:id="rId2"/>
            </w:object>
          </w:r>
        </w:p>
      </w:tc>
    </w:tr>
  </w:tbl>
  <w:p w14:paraId="54AFB1CB" w14:textId="77777777" w:rsidR="00F930E2" w:rsidRDefault="00F930E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:rsidRPr="00254EF9" w14:paraId="40048894" w14:textId="77777777" w:rsidTr="007D4438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083D46E4" w14:textId="77777777" w:rsidR="00F930E2" w:rsidRPr="00254EF9" w:rsidRDefault="002A6F81" w:rsidP="00F930E2">
          <w:pPr>
            <w:jc w:val="center"/>
            <w:rPr>
              <w:b/>
              <w:bCs/>
              <w:lang w:val="pt-PT"/>
            </w:rPr>
          </w:pPr>
          <w:r>
            <w:rPr>
              <w:b/>
              <w:bCs/>
              <w:lang w:val="pt-PT"/>
            </w:rPr>
            <w:t>IFSP</w:t>
          </w:r>
        </w:p>
      </w:tc>
      <w:sdt>
        <w:sdtPr>
          <w:rPr>
            <w:b/>
            <w:bCs/>
            <w:lang w:val="pt-PT"/>
          </w:rPr>
          <w:alias w:val="Título"/>
          <w:tag w:val=""/>
          <w:id w:val="1350989896"/>
          <w:placeholder>
            <w:docPart w:val="E71E986EC5424F558223D93B211FDD6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14:paraId="31D55B11" w14:textId="77777777" w:rsidR="00F930E2" w:rsidRPr="00254EF9" w:rsidRDefault="00B755C7" w:rsidP="00F930E2">
              <w:pPr>
                <w:jc w:val="center"/>
                <w:rPr>
                  <w:b/>
                  <w:bCs/>
                  <w:lang w:val="pt-PT"/>
                </w:rPr>
              </w:pPr>
              <w:r>
                <w:rPr>
                  <w:b/>
                  <w:bCs/>
                  <w:lang w:val="pt-PT"/>
                </w:rPr>
                <w:t>Guia de Implantação</w:t>
              </w:r>
            </w:p>
          </w:tc>
        </w:sdtContent>
      </w:sdt>
      <w:tc>
        <w:tcPr>
          <w:tcW w:w="1440" w:type="dxa"/>
          <w:vAlign w:val="center"/>
        </w:tcPr>
        <w:p w14:paraId="61136487" w14:textId="77777777" w:rsidR="00F930E2" w:rsidRPr="00254EF9" w:rsidRDefault="00F930E2" w:rsidP="00F930E2">
          <w:pPr>
            <w:rPr>
              <w:b/>
            </w:rPr>
          </w:pPr>
        </w:p>
      </w:tc>
    </w:tr>
  </w:tbl>
  <w:p w14:paraId="08F86112" w14:textId="77777777" w:rsidR="00D77DA4" w:rsidRDefault="00D77D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21441E"/>
    <w:multiLevelType w:val="hybridMultilevel"/>
    <w:tmpl w:val="E9CA8CF8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3F37BFE"/>
    <w:multiLevelType w:val="hybridMultilevel"/>
    <w:tmpl w:val="0ACCA8CA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5133A1"/>
    <w:multiLevelType w:val="multilevel"/>
    <w:tmpl w:val="16C277CA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1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D9"/>
    <w:rsid w:val="00146308"/>
    <w:rsid w:val="00171252"/>
    <w:rsid w:val="00243D96"/>
    <w:rsid w:val="002A6F81"/>
    <w:rsid w:val="002E0BEB"/>
    <w:rsid w:val="0032481E"/>
    <w:rsid w:val="003A21D9"/>
    <w:rsid w:val="0042474E"/>
    <w:rsid w:val="00440A81"/>
    <w:rsid w:val="004D064B"/>
    <w:rsid w:val="005067F6"/>
    <w:rsid w:val="00625A19"/>
    <w:rsid w:val="00650727"/>
    <w:rsid w:val="006B06B4"/>
    <w:rsid w:val="00701A0A"/>
    <w:rsid w:val="00752313"/>
    <w:rsid w:val="007978AA"/>
    <w:rsid w:val="009855C2"/>
    <w:rsid w:val="0099776B"/>
    <w:rsid w:val="00A96289"/>
    <w:rsid w:val="00B433E8"/>
    <w:rsid w:val="00B755C7"/>
    <w:rsid w:val="00D77DA4"/>
    <w:rsid w:val="00E61E6C"/>
    <w:rsid w:val="00E71FE3"/>
    <w:rsid w:val="00F06029"/>
    <w:rsid w:val="00F930E2"/>
    <w:rsid w:val="00FA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FE9AC8"/>
  <w15:docId w15:val="{B50862D1-F59F-4A26-BA60-BD9862D9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6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7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8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9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4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styleId="Corpodetexto">
    <w:name w:val="Body Text"/>
    <w:basedOn w:val="Normal"/>
    <w:semiHidden/>
    <w:rPr>
      <w:i/>
      <w:iCs/>
      <w:color w:val="0000FF"/>
      <w:lang w:val="pt-PT"/>
    </w:rPr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before="100" w:beforeAutospacing="1" w:after="100" w:afterAutospacing="1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character" w:styleId="Forte">
    <w:name w:val="Strong"/>
    <w:qFormat/>
    <w:rPr>
      <w:b/>
      <w:bCs/>
    </w:rPr>
  </w:style>
  <w:style w:type="paragraph" w:customStyle="1" w:styleId="TableBody2">
    <w:name w:val="Table Body 2"/>
    <w:basedOn w:val="Normal"/>
    <w:pPr>
      <w:spacing w:before="40" w:after="40" w:line="250" w:lineRule="exact"/>
      <w:ind w:right="115"/>
      <w:jc w:val="left"/>
    </w:pPr>
    <w:rPr>
      <w:rFonts w:cs="Times New Roman"/>
      <w:color w:val="auto"/>
      <w:sz w:val="18"/>
      <w:lang w:val="en-US" w:eastAsia="en-US"/>
    </w:rPr>
  </w:style>
  <w:style w:type="character" w:customStyle="1" w:styleId="Bold">
    <w:name w:val="Bold"/>
    <w:aliases w:val="b"/>
    <w:rPr>
      <w:rFonts w:ascii="Arial" w:hAnsi="Arial"/>
      <w:b/>
      <w:sz w:val="24"/>
    </w:rPr>
  </w:style>
  <w:style w:type="character" w:customStyle="1" w:styleId="RodapChar">
    <w:name w:val="Rodapé Char"/>
    <w:basedOn w:val="Fontepargpadro"/>
    <w:link w:val="Rodap"/>
    <w:semiHidden/>
    <w:rsid w:val="00F930E2"/>
    <w:rPr>
      <w:rFonts w:ascii="Arial" w:hAnsi="Arial" w:cs="Arial"/>
      <w:color w:val="00000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F930E2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2A6F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jobsea-front.herokuapp.com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isio\Desktop\Guia%20de%20Implanta&#231;&#227;o%20de%20Softwa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0A71581D2B45B0A0F811481636D45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76BA9DD-E9BD-4433-8473-D9BE9D2E24D9}"/>
      </w:docPartPr>
      <w:docPartBody>
        <w:p w:rsidR="00DF4C77" w:rsidRDefault="003521AF">
          <w:pPr>
            <w:pStyle w:val="5E0A71581D2B45B0A0F811481636D45E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E71E986EC5424F558223D93B211FDD6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A1D85D-DBDE-4A3E-A87C-8ACEB59F6881}"/>
      </w:docPartPr>
      <w:docPartBody>
        <w:p w:rsidR="00DF4C77" w:rsidRDefault="003521AF">
          <w:pPr>
            <w:pStyle w:val="E71E986EC5424F558223D93B211FDD6B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269F4D2E86184E108F52827F2BC94A9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7CE815-1EC2-456F-88CB-ED048F4CC659}"/>
      </w:docPartPr>
      <w:docPartBody>
        <w:p w:rsidR="00DF4C77" w:rsidRDefault="003521AF">
          <w:pPr>
            <w:pStyle w:val="269F4D2E86184E108F52827F2BC94A97"/>
          </w:pPr>
          <w:r w:rsidRPr="00352B81">
            <w:rPr>
              <w:rStyle w:val="TextodoEspaoReservado"/>
            </w:rPr>
            <w:t>[Gestor]</w:t>
          </w:r>
        </w:p>
      </w:docPartBody>
    </w:docPart>
    <w:docPart>
      <w:docPartPr>
        <w:name w:val="500C4ACBA99A4C86AE57AB85AEFDB7C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A3DB698-F10D-431D-B1FD-C88B2A7AE1B7}"/>
      </w:docPartPr>
      <w:docPartBody>
        <w:p w:rsidR="00DF4C77" w:rsidRDefault="003521AF">
          <w:pPr>
            <w:pStyle w:val="500C4ACBA99A4C86AE57AB85AEFDB7C6"/>
          </w:pPr>
          <w:r w:rsidRPr="00352B81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AF"/>
    <w:rsid w:val="003521AF"/>
    <w:rsid w:val="00DF4C77"/>
    <w:rsid w:val="00F9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5E0A71581D2B45B0A0F811481636D45E">
    <w:name w:val="5E0A71581D2B45B0A0F811481636D45E"/>
  </w:style>
  <w:style w:type="paragraph" w:customStyle="1" w:styleId="E71E986EC5424F558223D93B211FDD6B">
    <w:name w:val="E71E986EC5424F558223D93B211FDD6B"/>
  </w:style>
  <w:style w:type="paragraph" w:customStyle="1" w:styleId="269F4D2E86184E108F52827F2BC94A97">
    <w:name w:val="269F4D2E86184E108F52827F2BC94A97"/>
  </w:style>
  <w:style w:type="paragraph" w:customStyle="1" w:styleId="500C4ACBA99A4C86AE57AB85AEFDB7C6">
    <w:name w:val="500C4ACBA99A4C86AE57AB85AEFDB7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Guia de Implantação de Software</Template>
  <TotalTime>2</TotalTime>
  <Pages>10</Pages>
  <Words>871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Implantação</vt:lpstr>
    </vt:vector>
  </TitlesOfParts>
  <Manager>JOB SEA – MAR DE OPORTUNIDADES</Manager>
  <Company/>
  <LinksUpToDate>false</LinksUpToDate>
  <CharactersWithSpaces>5568</CharactersWithSpaces>
  <SharedDoc>false</SharedDoc>
  <HLinks>
    <vt:vector size="84" baseType="variant">
      <vt:variant>
        <vt:i4>1376309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_Toc420317041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_Toc420317040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_Toc420317039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_Toc420317038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_Toc420317037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_Toc420317036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_Toc420317035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_Toc420317034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_Toc420317033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_Toc420317032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_Toc420317031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_Toc420317030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_Toc420317029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_Toc420317028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Implantação</dc:title>
  <dc:subject>Versão 1</dc:subject>
  <dc:creator>Aluisio</dc:creator>
  <cp:lastModifiedBy>Aluisio Santos</cp:lastModifiedBy>
  <cp:revision>3</cp:revision>
  <cp:lastPrinted>2004-08-19T09:54:00Z</cp:lastPrinted>
  <dcterms:created xsi:type="dcterms:W3CDTF">2021-01-24T09:45:00Z</dcterms:created>
  <dcterms:modified xsi:type="dcterms:W3CDTF">2021-01-26T16:44:00Z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