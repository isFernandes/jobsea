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EAA20F0" w14:textId="77777777" w:rsidR="00F930E2" w:rsidRPr="00CD7520" w:rsidRDefault="002A6F81" w:rsidP="006B06B4">
      <w:pPr>
        <w:jc w:val="center"/>
      </w:pPr>
      <w:r w:rsidRPr="00CD7520">
        <w:rPr>
          <w:noProof/>
        </w:rPr>
        <w:drawing>
          <wp:inline distT="0" distB="0" distL="0" distR="0" wp14:anchorId="54E2E2E8" wp14:editId="1F27B9EC">
            <wp:extent cx="6120130" cy="3442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7C6B" w14:textId="77777777" w:rsidR="00F930E2" w:rsidRPr="00CD7520" w:rsidRDefault="00F930E2" w:rsidP="00F930E2"/>
    <w:p w14:paraId="19B7D7A3" w14:textId="77777777" w:rsidR="00F930E2" w:rsidRPr="00CD7520" w:rsidRDefault="00F930E2" w:rsidP="00F930E2"/>
    <w:p w14:paraId="3CD8359F" w14:textId="77777777" w:rsidR="00F930E2" w:rsidRPr="00CD7520" w:rsidRDefault="00F930E2" w:rsidP="00F930E2"/>
    <w:p w14:paraId="4D8DF173" w14:textId="77777777" w:rsidR="00F930E2" w:rsidRPr="00CD7520" w:rsidRDefault="00F930E2" w:rsidP="00F930E2"/>
    <w:p w14:paraId="597496B4" w14:textId="77777777" w:rsidR="00F930E2" w:rsidRPr="00CD7520" w:rsidRDefault="00F930E2" w:rsidP="00F930E2"/>
    <w:p w14:paraId="68C64DA2" w14:textId="77777777" w:rsidR="00F930E2" w:rsidRPr="00CD7520" w:rsidRDefault="00F930E2" w:rsidP="00F930E2"/>
    <w:p w14:paraId="1A9D1C51" w14:textId="77777777" w:rsidR="00F930E2" w:rsidRPr="00CD7520" w:rsidRDefault="00F930E2" w:rsidP="00F930E2"/>
    <w:p w14:paraId="18540873" w14:textId="77777777" w:rsidR="00F930E2" w:rsidRPr="00CD7520" w:rsidRDefault="00F930E2" w:rsidP="00F930E2"/>
    <w:p w14:paraId="6AD4E004" w14:textId="77777777" w:rsidR="00F930E2" w:rsidRPr="00CD7520" w:rsidRDefault="00F930E2" w:rsidP="00F930E2"/>
    <w:p w14:paraId="03A2FB28" w14:textId="77777777" w:rsidR="00F930E2" w:rsidRPr="00CD7520" w:rsidRDefault="00F930E2" w:rsidP="00F930E2"/>
    <w:p w14:paraId="1E89F132" w14:textId="77777777" w:rsidR="00F930E2" w:rsidRPr="00CD7520" w:rsidRDefault="00F930E2" w:rsidP="00F930E2">
      <w:r w:rsidRPr="00CD7520"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2144BD4" wp14:editId="6FADED96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5E0A71581D2B45B0A0F811481636D45E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3BD515B" w14:textId="77777777" w:rsidR="00F930E2" w:rsidRPr="0037364C" w:rsidRDefault="00B755C7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  <w:t>Guia de Implantação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144BD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5E0A71581D2B45B0A0F811481636D45E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13BD515B" w14:textId="77777777" w:rsidR="00F930E2" w:rsidRPr="0037364C" w:rsidRDefault="00B755C7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</w:rPr>
                            <w:t>Guia de Implantação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CF6BF77" w14:textId="77777777" w:rsidR="00F930E2" w:rsidRPr="00CD7520" w:rsidRDefault="00F930E2" w:rsidP="00F930E2"/>
    <w:p w14:paraId="111C09D5" w14:textId="77777777" w:rsidR="00F930E2" w:rsidRPr="00CD7520" w:rsidRDefault="00F930E2" w:rsidP="00F930E2"/>
    <w:p w14:paraId="7BB1DC6F" w14:textId="77777777" w:rsidR="00F930E2" w:rsidRPr="00CD7520" w:rsidRDefault="00F930E2" w:rsidP="00F930E2">
      <w:r w:rsidRPr="00CD7520"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809112" wp14:editId="254A49DD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26EF359" w14:textId="77777777" w:rsidR="00F930E2" w:rsidRPr="0037364C" w:rsidRDefault="00F930E2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2A6F81"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</w:t>
                                </w:r>
                              </w:p>
                            </w:sdtContent>
                          </w:sdt>
                          <w:p w14:paraId="457A49D7" w14:textId="77777777" w:rsidR="00F930E2" w:rsidRPr="0037364C" w:rsidRDefault="00F930E2" w:rsidP="00F930E2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14:paraId="7F6F92E5" w14:textId="77777777" w:rsidR="00F930E2" w:rsidRPr="0037364C" w:rsidRDefault="00F930E2" w:rsidP="00F930E2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09112" id="_x0000_s1027" type="#_x0000_t202" style="position:absolute;left:0;text-align:left;margin-left:-54.4pt;margin-top:15.5pt;width:559.25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126EF359" w14:textId="77777777" w:rsidR="00F930E2" w:rsidRPr="0037364C" w:rsidRDefault="00F930E2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2A6F81"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1</w:t>
                          </w:r>
                        </w:p>
                      </w:sdtContent>
                    </w:sdt>
                    <w:p w14:paraId="457A49D7" w14:textId="77777777" w:rsidR="00F930E2" w:rsidRPr="0037364C" w:rsidRDefault="00F930E2" w:rsidP="00F930E2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  <w:p w14:paraId="7F6F92E5" w14:textId="77777777" w:rsidR="00F930E2" w:rsidRPr="0037364C" w:rsidRDefault="00F930E2" w:rsidP="00F930E2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628708" w14:textId="77777777" w:rsidR="00F930E2" w:rsidRPr="00CD7520" w:rsidRDefault="00F930E2" w:rsidP="00F930E2"/>
    <w:p w14:paraId="6BE32FB8" w14:textId="77777777" w:rsidR="00F930E2" w:rsidRPr="00CD7520" w:rsidRDefault="00F930E2" w:rsidP="00F930E2"/>
    <w:p w14:paraId="05AAA2C1" w14:textId="77777777" w:rsidR="00F930E2" w:rsidRPr="00CD7520" w:rsidRDefault="00F930E2" w:rsidP="00F930E2"/>
    <w:p w14:paraId="7E3271CB" w14:textId="77777777" w:rsidR="00F930E2" w:rsidRPr="00CD7520" w:rsidRDefault="00F930E2" w:rsidP="00F930E2"/>
    <w:p w14:paraId="704474F9" w14:textId="77777777" w:rsidR="00F930E2" w:rsidRPr="00CD7520" w:rsidRDefault="00F930E2" w:rsidP="00F930E2"/>
    <w:p w14:paraId="0D487AF5" w14:textId="77777777" w:rsidR="00F930E2" w:rsidRPr="00CD7520" w:rsidRDefault="00F930E2" w:rsidP="00F930E2">
      <w:r w:rsidRPr="00CD7520">
        <w:tab/>
      </w:r>
    </w:p>
    <w:p w14:paraId="30A1BE47" w14:textId="77777777" w:rsidR="00F930E2" w:rsidRPr="00CD7520" w:rsidRDefault="00F930E2" w:rsidP="00F930E2"/>
    <w:p w14:paraId="480D8940" w14:textId="77777777" w:rsidR="00F930E2" w:rsidRPr="00CD7520" w:rsidRDefault="00F930E2" w:rsidP="00F930E2"/>
    <w:p w14:paraId="4A5745D3" w14:textId="77777777" w:rsidR="00F930E2" w:rsidRPr="00CD7520" w:rsidRDefault="00F930E2" w:rsidP="00F930E2"/>
    <w:p w14:paraId="111E86DF" w14:textId="77777777" w:rsidR="00F930E2" w:rsidRPr="00CD7520" w:rsidRDefault="00F930E2" w:rsidP="00F930E2"/>
    <w:p w14:paraId="5B28DCF8" w14:textId="77777777" w:rsidR="00F930E2" w:rsidRPr="00CD7520" w:rsidRDefault="00F930E2" w:rsidP="00F930E2"/>
    <w:p w14:paraId="49B20CA1" w14:textId="77777777" w:rsidR="00F930E2" w:rsidRPr="00CD7520" w:rsidRDefault="00F930E2" w:rsidP="00F930E2"/>
    <w:p w14:paraId="4E9B63F7" w14:textId="77777777" w:rsidR="00F930E2" w:rsidRPr="00CD7520" w:rsidRDefault="00F930E2" w:rsidP="00F930E2"/>
    <w:p w14:paraId="3A56CEA7" w14:textId="77777777" w:rsidR="00F930E2" w:rsidRPr="00CD7520" w:rsidRDefault="00F930E2" w:rsidP="00F930E2"/>
    <w:p w14:paraId="2F42A0EE" w14:textId="77777777" w:rsidR="00F930E2" w:rsidRPr="00CD7520" w:rsidRDefault="00F930E2" w:rsidP="00F930E2"/>
    <w:p w14:paraId="2A249025" w14:textId="77777777" w:rsidR="00F930E2" w:rsidRPr="00CD7520" w:rsidRDefault="00F930E2" w:rsidP="00F930E2"/>
    <w:p w14:paraId="57BAB26F" w14:textId="77777777" w:rsidR="00F930E2" w:rsidRPr="00CD7520" w:rsidRDefault="00F930E2" w:rsidP="00F930E2"/>
    <w:p w14:paraId="305C21BE" w14:textId="77777777" w:rsidR="00F930E2" w:rsidRPr="00CD7520" w:rsidRDefault="00F930E2" w:rsidP="00F930E2">
      <w:pPr>
        <w:tabs>
          <w:tab w:val="left" w:pos="3700"/>
        </w:tabs>
      </w:pPr>
      <w:r w:rsidRPr="00CD7520">
        <w:tab/>
      </w:r>
    </w:p>
    <w:p w14:paraId="5987528F" w14:textId="77777777" w:rsidR="00F930E2" w:rsidRPr="00CD7520" w:rsidRDefault="00F930E2" w:rsidP="00F930E2">
      <w:pPr>
        <w:tabs>
          <w:tab w:val="left" w:pos="3700"/>
        </w:tabs>
        <w:sectPr w:rsidR="00F930E2" w:rsidRPr="00CD7520">
          <w:headerReference w:type="first" r:id="rId8"/>
          <w:footerReference w:type="first" r:id="rId9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 w:rsidRPr="00CD7520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07389" wp14:editId="625D16D9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40"/>
                                <w:lang w:val="es-ES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EndPr/>
                            <w:sdtContent>
                              <w:p w14:paraId="5C9664C9" w14:textId="77777777" w:rsidR="00F930E2" w:rsidRPr="002A6F81" w:rsidRDefault="002A6F81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  <w:lang w:val="es-ES"/>
                                  </w:rPr>
                                </w:pPr>
                                <w:r w:rsidRPr="002A6F81"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  <w:lang w:val="es-ES"/>
                                  </w:rPr>
                                  <w:t>JOB SEA – MAR DE OPORTUNIDADES</w:t>
                                </w:r>
                              </w:p>
                            </w:sdtContent>
                          </w:sdt>
                          <w:p w14:paraId="10A55375" w14:textId="77777777" w:rsidR="00F930E2" w:rsidRPr="002A6F81" w:rsidRDefault="00F930E2" w:rsidP="00F930E2">
                            <w:pPr>
                              <w:pStyle w:val="Titulodocumento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07389" id="Text Box 4" o:spid="_x0000_s1028" type="#_x0000_t202" style="position:absolute;left:0;text-align:left;margin-left:-59.15pt;margin-top:23pt;width:572.4pt;height:3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D1B11" w:themeColor="background2" w:themeShade="1A"/>
                          <w:sz w:val="40"/>
                          <w:lang w:val="es-ES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EndPr/>
                      <w:sdtContent>
                        <w:p w14:paraId="5C9664C9" w14:textId="77777777" w:rsidR="00F930E2" w:rsidRPr="002A6F81" w:rsidRDefault="002A6F81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  <w:lang w:val="es-ES"/>
                            </w:rPr>
                          </w:pPr>
                          <w:r w:rsidRPr="002A6F81"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  <w:lang w:val="es-ES"/>
                            </w:rPr>
                            <w:t>JOB SEA – MAR DE OPORTUNIDADES</w:t>
                          </w:r>
                        </w:p>
                      </w:sdtContent>
                    </w:sdt>
                    <w:p w14:paraId="10A55375" w14:textId="77777777" w:rsidR="00F930E2" w:rsidRPr="002A6F81" w:rsidRDefault="00F930E2" w:rsidP="00F930E2">
                      <w:pPr>
                        <w:pStyle w:val="Titulodocumento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D7520">
        <w:tab/>
      </w:r>
    </w:p>
    <w:p w14:paraId="37771E4D" w14:textId="77777777" w:rsidR="00D77DA4" w:rsidRPr="00CD7520" w:rsidRDefault="00D77DA4">
      <w:pPr>
        <w:pStyle w:val="Ttulo"/>
        <w:jc w:val="center"/>
        <w:rPr>
          <w:rFonts w:cs="Arial"/>
          <w:sz w:val="20"/>
        </w:rPr>
      </w:pPr>
      <w:r w:rsidRPr="00CD7520">
        <w:rPr>
          <w:rFonts w:cs="Arial"/>
          <w:sz w:val="20"/>
        </w:rPr>
        <w:lastRenderedPageBreak/>
        <w:t>Histórico de Revisões</w:t>
      </w:r>
    </w:p>
    <w:tbl>
      <w:tblPr>
        <w:tblW w:w="97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0"/>
        <w:gridCol w:w="1080"/>
        <w:gridCol w:w="4680"/>
        <w:gridCol w:w="2410"/>
      </w:tblGrid>
      <w:tr w:rsidR="00F930E2" w:rsidRPr="00CD7520" w14:paraId="43AC4A42" w14:textId="77777777" w:rsidTr="007D4438">
        <w:trPr>
          <w:trHeight w:val="284"/>
        </w:trPr>
        <w:tc>
          <w:tcPr>
            <w:tcW w:w="1550" w:type="dxa"/>
            <w:shd w:val="clear" w:color="auto" w:fill="C00000"/>
          </w:tcPr>
          <w:p w14:paraId="6FD24E74" w14:textId="77777777" w:rsidR="00F930E2" w:rsidRPr="00CD7520" w:rsidRDefault="00F930E2" w:rsidP="007D4438">
            <w:pPr>
              <w:jc w:val="center"/>
              <w:rPr>
                <w:b/>
                <w:bCs/>
                <w:color w:val="FFFFFF" w:themeColor="background1"/>
              </w:rPr>
            </w:pPr>
            <w:r w:rsidRPr="00CD7520">
              <w:rPr>
                <w:b/>
                <w:bCs/>
                <w:color w:val="FFFFFF" w:themeColor="background1"/>
              </w:rPr>
              <w:t>Data</w:t>
            </w:r>
          </w:p>
        </w:tc>
        <w:tc>
          <w:tcPr>
            <w:tcW w:w="1080" w:type="dxa"/>
            <w:shd w:val="clear" w:color="auto" w:fill="C00000"/>
          </w:tcPr>
          <w:p w14:paraId="7218BA37" w14:textId="77777777" w:rsidR="00F930E2" w:rsidRPr="00CD7520" w:rsidRDefault="00F930E2" w:rsidP="007D4438">
            <w:pPr>
              <w:jc w:val="center"/>
              <w:rPr>
                <w:b/>
                <w:bCs/>
                <w:color w:val="FFFFFF" w:themeColor="background1"/>
              </w:rPr>
            </w:pPr>
            <w:r w:rsidRPr="00CD7520">
              <w:rPr>
                <w:b/>
                <w:bCs/>
                <w:color w:val="FFFFFF" w:themeColor="background1"/>
              </w:rPr>
              <w:t>Versão</w:t>
            </w:r>
          </w:p>
        </w:tc>
        <w:tc>
          <w:tcPr>
            <w:tcW w:w="4680" w:type="dxa"/>
            <w:shd w:val="clear" w:color="auto" w:fill="C00000"/>
          </w:tcPr>
          <w:p w14:paraId="39ACB668" w14:textId="77777777" w:rsidR="00F930E2" w:rsidRPr="00CD7520" w:rsidRDefault="00F930E2" w:rsidP="007D4438">
            <w:pPr>
              <w:jc w:val="center"/>
              <w:rPr>
                <w:b/>
                <w:bCs/>
                <w:color w:val="FFFFFF" w:themeColor="background1"/>
              </w:rPr>
            </w:pPr>
            <w:r w:rsidRPr="00CD7520">
              <w:rPr>
                <w:b/>
                <w:bCs/>
                <w:color w:val="FFFFFF" w:themeColor="background1"/>
              </w:rPr>
              <w:t>Descrição</w:t>
            </w:r>
          </w:p>
        </w:tc>
        <w:tc>
          <w:tcPr>
            <w:tcW w:w="2410" w:type="dxa"/>
            <w:shd w:val="clear" w:color="auto" w:fill="C00000"/>
          </w:tcPr>
          <w:p w14:paraId="31DE994F" w14:textId="77777777" w:rsidR="00F930E2" w:rsidRPr="00CD7520" w:rsidRDefault="00F930E2" w:rsidP="007D4438">
            <w:pPr>
              <w:jc w:val="center"/>
              <w:rPr>
                <w:b/>
                <w:bCs/>
                <w:color w:val="FFFFFF" w:themeColor="background1"/>
              </w:rPr>
            </w:pPr>
            <w:r w:rsidRPr="00CD7520">
              <w:rPr>
                <w:b/>
                <w:bCs/>
                <w:color w:val="FFFFFF" w:themeColor="background1"/>
              </w:rPr>
              <w:t>Autor</w:t>
            </w:r>
          </w:p>
        </w:tc>
      </w:tr>
      <w:tr w:rsidR="00F930E2" w:rsidRPr="00CD7520" w14:paraId="22F33C74" w14:textId="77777777" w:rsidTr="007D4438">
        <w:trPr>
          <w:trHeight w:val="284"/>
        </w:trPr>
        <w:tc>
          <w:tcPr>
            <w:tcW w:w="1550" w:type="dxa"/>
          </w:tcPr>
          <w:p w14:paraId="43A9A8A8" w14:textId="3E7F4FCF" w:rsidR="00F930E2" w:rsidRPr="00CD7520" w:rsidRDefault="002A6F81" w:rsidP="007D4438">
            <w:pPr>
              <w:pStyle w:val="Instruo"/>
              <w:rPr>
                <w:i w:val="0"/>
                <w:iCs/>
                <w:color w:val="auto"/>
              </w:rPr>
            </w:pPr>
            <w:r w:rsidRPr="00CD7520">
              <w:rPr>
                <w:i w:val="0"/>
                <w:iCs/>
                <w:color w:val="auto"/>
              </w:rPr>
              <w:t>2</w:t>
            </w:r>
            <w:r w:rsidR="0061548C" w:rsidRPr="00CD7520">
              <w:rPr>
                <w:i w:val="0"/>
                <w:iCs/>
                <w:color w:val="auto"/>
              </w:rPr>
              <w:t>7</w:t>
            </w:r>
            <w:r w:rsidRPr="00CD7520">
              <w:rPr>
                <w:i w:val="0"/>
                <w:iCs/>
                <w:color w:val="auto"/>
              </w:rPr>
              <w:t>/01/2021</w:t>
            </w:r>
          </w:p>
          <w:p w14:paraId="5EB81756" w14:textId="77777777" w:rsidR="00F930E2" w:rsidRPr="00CD7520" w:rsidRDefault="00F930E2" w:rsidP="007D4438">
            <w:pPr>
              <w:pStyle w:val="Instruo"/>
            </w:pPr>
          </w:p>
        </w:tc>
        <w:tc>
          <w:tcPr>
            <w:tcW w:w="1080" w:type="dxa"/>
          </w:tcPr>
          <w:p w14:paraId="57642412" w14:textId="77777777" w:rsidR="00F930E2" w:rsidRPr="00CD7520" w:rsidRDefault="002A6F81" w:rsidP="007D4438">
            <w:pPr>
              <w:pStyle w:val="Instruo"/>
              <w:rPr>
                <w:i w:val="0"/>
                <w:iCs/>
              </w:rPr>
            </w:pPr>
            <w:r w:rsidRPr="00CD7520">
              <w:rPr>
                <w:i w:val="0"/>
                <w:iCs/>
                <w:color w:val="auto"/>
              </w:rPr>
              <w:t>01</w:t>
            </w:r>
          </w:p>
        </w:tc>
        <w:tc>
          <w:tcPr>
            <w:tcW w:w="4680" w:type="dxa"/>
          </w:tcPr>
          <w:p w14:paraId="37C89A9C" w14:textId="2A9061BB" w:rsidR="00F930E2" w:rsidRPr="00CD7520" w:rsidRDefault="0061548C" w:rsidP="007D4438">
            <w:pPr>
              <w:pStyle w:val="Instruo"/>
              <w:rPr>
                <w:i w:val="0"/>
                <w:iCs/>
              </w:rPr>
            </w:pPr>
            <w:r w:rsidRPr="00CD7520">
              <w:rPr>
                <w:i w:val="0"/>
                <w:iCs/>
                <w:color w:val="auto"/>
              </w:rPr>
              <w:t>Criação do Guia de Implantação</w:t>
            </w:r>
          </w:p>
        </w:tc>
        <w:tc>
          <w:tcPr>
            <w:tcW w:w="2410" w:type="dxa"/>
          </w:tcPr>
          <w:p w14:paraId="25E024DF" w14:textId="77777777" w:rsidR="00F930E2" w:rsidRPr="00CD7520" w:rsidRDefault="002A6F81" w:rsidP="007D4438">
            <w:pPr>
              <w:pStyle w:val="Instruo"/>
              <w:rPr>
                <w:i w:val="0"/>
                <w:iCs/>
              </w:rPr>
            </w:pPr>
            <w:r w:rsidRPr="00CD7520">
              <w:rPr>
                <w:i w:val="0"/>
                <w:iCs/>
                <w:color w:val="auto"/>
              </w:rPr>
              <w:t>Aluisio José Galvão dos Santos.</w:t>
            </w:r>
          </w:p>
        </w:tc>
      </w:tr>
    </w:tbl>
    <w:p w14:paraId="686305E1" w14:textId="77777777" w:rsidR="00D77DA4" w:rsidRPr="00CD7520" w:rsidRDefault="00D77DA4"/>
    <w:p w14:paraId="39E57D7A" w14:textId="1AB8D79D" w:rsidR="00D77DA4" w:rsidRPr="00CD7520" w:rsidRDefault="00D77DA4" w:rsidP="002A6F81">
      <w:pPr>
        <w:pStyle w:val="Ttulo"/>
        <w:jc w:val="left"/>
        <w:rPr>
          <w:rFonts w:cs="Arial"/>
          <w:sz w:val="20"/>
        </w:rPr>
      </w:pPr>
    </w:p>
    <w:p w14:paraId="40345BE1" w14:textId="33B5A945" w:rsidR="0061548C" w:rsidRPr="00CD7520" w:rsidRDefault="0061548C" w:rsidP="0061548C">
      <w:pPr>
        <w:rPr>
          <w:lang w:eastAsia="en-US"/>
        </w:rPr>
      </w:pPr>
    </w:p>
    <w:p w14:paraId="5B2B906F" w14:textId="3150E065" w:rsidR="0061548C" w:rsidRPr="00CD7520" w:rsidRDefault="0061548C" w:rsidP="0061548C">
      <w:pPr>
        <w:rPr>
          <w:lang w:eastAsia="en-US"/>
        </w:rPr>
      </w:pPr>
    </w:p>
    <w:p w14:paraId="06BD5604" w14:textId="28998A55" w:rsidR="0061548C" w:rsidRPr="00CD7520" w:rsidRDefault="0061548C" w:rsidP="0061548C">
      <w:pPr>
        <w:rPr>
          <w:lang w:eastAsia="en-US"/>
        </w:rPr>
      </w:pPr>
    </w:p>
    <w:p w14:paraId="255C9F2B" w14:textId="6D53089D" w:rsidR="0061548C" w:rsidRPr="00CD7520" w:rsidRDefault="0061548C" w:rsidP="0061548C">
      <w:pPr>
        <w:rPr>
          <w:lang w:eastAsia="en-US"/>
        </w:rPr>
      </w:pPr>
    </w:p>
    <w:p w14:paraId="257E60A1" w14:textId="7C4DC20C" w:rsidR="0061548C" w:rsidRPr="00CD7520" w:rsidRDefault="0061548C" w:rsidP="0061548C">
      <w:pPr>
        <w:rPr>
          <w:lang w:eastAsia="en-US"/>
        </w:rPr>
      </w:pPr>
    </w:p>
    <w:p w14:paraId="4E1A4417" w14:textId="60B2F866" w:rsidR="0061548C" w:rsidRPr="00CD7520" w:rsidRDefault="0061548C" w:rsidP="0061548C">
      <w:pPr>
        <w:rPr>
          <w:lang w:eastAsia="en-US"/>
        </w:rPr>
      </w:pPr>
    </w:p>
    <w:p w14:paraId="4CF05D49" w14:textId="3C379981" w:rsidR="0061548C" w:rsidRPr="00CD7520" w:rsidRDefault="0061548C" w:rsidP="0061548C">
      <w:pPr>
        <w:rPr>
          <w:lang w:eastAsia="en-US"/>
        </w:rPr>
      </w:pPr>
    </w:p>
    <w:p w14:paraId="3C08B77D" w14:textId="35741725" w:rsidR="0061548C" w:rsidRPr="00CD7520" w:rsidRDefault="0061548C" w:rsidP="0061548C">
      <w:pPr>
        <w:rPr>
          <w:lang w:eastAsia="en-US"/>
        </w:rPr>
      </w:pPr>
    </w:p>
    <w:p w14:paraId="41A8AD06" w14:textId="7F029D10" w:rsidR="0061548C" w:rsidRPr="00CD7520" w:rsidRDefault="0061548C" w:rsidP="0061548C">
      <w:pPr>
        <w:rPr>
          <w:lang w:eastAsia="en-US"/>
        </w:rPr>
      </w:pPr>
    </w:p>
    <w:p w14:paraId="22505F82" w14:textId="006CB8E6" w:rsidR="0061548C" w:rsidRPr="00CD7520" w:rsidRDefault="0061548C" w:rsidP="0061548C">
      <w:pPr>
        <w:rPr>
          <w:lang w:eastAsia="en-US"/>
        </w:rPr>
      </w:pPr>
    </w:p>
    <w:p w14:paraId="65FE0BA5" w14:textId="5E11ACB5" w:rsidR="0061548C" w:rsidRPr="00CD7520" w:rsidRDefault="0061548C" w:rsidP="0061548C">
      <w:pPr>
        <w:rPr>
          <w:lang w:eastAsia="en-US"/>
        </w:rPr>
      </w:pPr>
    </w:p>
    <w:p w14:paraId="671B730B" w14:textId="23195E4A" w:rsidR="0061548C" w:rsidRPr="00CD7520" w:rsidRDefault="0061548C" w:rsidP="0061548C">
      <w:pPr>
        <w:rPr>
          <w:lang w:eastAsia="en-US"/>
        </w:rPr>
      </w:pPr>
    </w:p>
    <w:p w14:paraId="1F4308F0" w14:textId="69BAA0AC" w:rsidR="0061548C" w:rsidRPr="00CD7520" w:rsidRDefault="0061548C" w:rsidP="0061548C">
      <w:pPr>
        <w:rPr>
          <w:lang w:eastAsia="en-US"/>
        </w:rPr>
      </w:pPr>
    </w:p>
    <w:p w14:paraId="37B2DD3F" w14:textId="63DE8FE7" w:rsidR="0061548C" w:rsidRPr="00CD7520" w:rsidRDefault="0061548C" w:rsidP="0061548C">
      <w:pPr>
        <w:rPr>
          <w:lang w:eastAsia="en-US"/>
        </w:rPr>
      </w:pPr>
    </w:p>
    <w:p w14:paraId="6C437ED6" w14:textId="7465C37C" w:rsidR="0061548C" w:rsidRPr="00CD7520" w:rsidRDefault="0061548C" w:rsidP="0061548C">
      <w:pPr>
        <w:rPr>
          <w:lang w:eastAsia="en-US"/>
        </w:rPr>
      </w:pPr>
    </w:p>
    <w:p w14:paraId="7F09740A" w14:textId="28B5978C" w:rsidR="0061548C" w:rsidRPr="00CD7520" w:rsidRDefault="0061548C" w:rsidP="0061548C">
      <w:pPr>
        <w:rPr>
          <w:lang w:eastAsia="en-US"/>
        </w:rPr>
      </w:pPr>
    </w:p>
    <w:p w14:paraId="5983AFB2" w14:textId="2BF837B3" w:rsidR="0061548C" w:rsidRPr="00CD7520" w:rsidRDefault="0061548C" w:rsidP="0061548C">
      <w:pPr>
        <w:rPr>
          <w:lang w:eastAsia="en-US"/>
        </w:rPr>
      </w:pPr>
    </w:p>
    <w:p w14:paraId="6C7DA76A" w14:textId="2B8C8219" w:rsidR="0061548C" w:rsidRPr="00CD7520" w:rsidRDefault="0061548C" w:rsidP="0061548C">
      <w:pPr>
        <w:rPr>
          <w:lang w:eastAsia="en-US"/>
        </w:rPr>
      </w:pPr>
    </w:p>
    <w:p w14:paraId="4867C4D6" w14:textId="4FF711B8" w:rsidR="0061548C" w:rsidRPr="00CD7520" w:rsidRDefault="0061548C" w:rsidP="0061548C">
      <w:pPr>
        <w:rPr>
          <w:lang w:eastAsia="en-US"/>
        </w:rPr>
      </w:pPr>
    </w:p>
    <w:p w14:paraId="546FA0BA" w14:textId="5975D417" w:rsidR="0061548C" w:rsidRPr="00CD7520" w:rsidRDefault="0061548C" w:rsidP="0061548C">
      <w:pPr>
        <w:rPr>
          <w:lang w:eastAsia="en-US"/>
        </w:rPr>
      </w:pPr>
    </w:p>
    <w:p w14:paraId="18564C00" w14:textId="41AE6714" w:rsidR="0061548C" w:rsidRPr="00CD7520" w:rsidRDefault="0061548C" w:rsidP="0061548C">
      <w:pPr>
        <w:rPr>
          <w:lang w:eastAsia="en-US"/>
        </w:rPr>
      </w:pPr>
    </w:p>
    <w:p w14:paraId="5AB54441" w14:textId="77085138" w:rsidR="0061548C" w:rsidRPr="00CD7520" w:rsidRDefault="0061548C" w:rsidP="0061548C">
      <w:pPr>
        <w:rPr>
          <w:lang w:eastAsia="en-US"/>
        </w:rPr>
      </w:pPr>
    </w:p>
    <w:p w14:paraId="1520C8DB" w14:textId="25C6489C" w:rsidR="0061548C" w:rsidRPr="00CD7520" w:rsidRDefault="0061548C" w:rsidP="0061548C">
      <w:pPr>
        <w:rPr>
          <w:lang w:eastAsia="en-US"/>
        </w:rPr>
      </w:pPr>
    </w:p>
    <w:p w14:paraId="42DC5459" w14:textId="199CC5B5" w:rsidR="0061548C" w:rsidRPr="00CD7520" w:rsidRDefault="0061548C" w:rsidP="0061548C">
      <w:pPr>
        <w:rPr>
          <w:lang w:eastAsia="en-US"/>
        </w:rPr>
      </w:pPr>
    </w:p>
    <w:p w14:paraId="2E596F65" w14:textId="381349D6" w:rsidR="0061548C" w:rsidRPr="00CD7520" w:rsidRDefault="0061548C" w:rsidP="0061548C">
      <w:pPr>
        <w:rPr>
          <w:lang w:eastAsia="en-US"/>
        </w:rPr>
      </w:pPr>
    </w:p>
    <w:p w14:paraId="57046FE8" w14:textId="6045F6F7" w:rsidR="0061548C" w:rsidRPr="00CD7520" w:rsidRDefault="0061548C" w:rsidP="0061548C">
      <w:pPr>
        <w:rPr>
          <w:lang w:eastAsia="en-US"/>
        </w:rPr>
      </w:pPr>
    </w:p>
    <w:p w14:paraId="772039D8" w14:textId="2A5804B0" w:rsidR="0061548C" w:rsidRPr="00CD7520" w:rsidRDefault="0061548C" w:rsidP="0061548C">
      <w:pPr>
        <w:rPr>
          <w:lang w:eastAsia="en-US"/>
        </w:rPr>
      </w:pPr>
    </w:p>
    <w:p w14:paraId="0DB8991A" w14:textId="7DD620A8" w:rsidR="0061548C" w:rsidRPr="00CD7520" w:rsidRDefault="0061548C" w:rsidP="0061548C">
      <w:pPr>
        <w:rPr>
          <w:lang w:eastAsia="en-US"/>
        </w:rPr>
      </w:pPr>
    </w:p>
    <w:p w14:paraId="1AAFBF4D" w14:textId="634AA099" w:rsidR="0061548C" w:rsidRPr="00CD7520" w:rsidRDefault="0061548C" w:rsidP="0061548C">
      <w:pPr>
        <w:rPr>
          <w:lang w:eastAsia="en-US"/>
        </w:rPr>
      </w:pPr>
    </w:p>
    <w:p w14:paraId="40FFED31" w14:textId="353B41F3" w:rsidR="0061548C" w:rsidRPr="00CD7520" w:rsidRDefault="0061548C" w:rsidP="0061548C">
      <w:pPr>
        <w:rPr>
          <w:lang w:eastAsia="en-US"/>
        </w:rPr>
      </w:pPr>
    </w:p>
    <w:p w14:paraId="3D5DD641" w14:textId="53F14052" w:rsidR="0061548C" w:rsidRPr="00CD7520" w:rsidRDefault="0061548C" w:rsidP="0061548C">
      <w:pPr>
        <w:rPr>
          <w:lang w:eastAsia="en-US"/>
        </w:rPr>
      </w:pPr>
    </w:p>
    <w:p w14:paraId="693D7948" w14:textId="7662A3C8" w:rsidR="0061548C" w:rsidRPr="00CD7520" w:rsidRDefault="0061548C" w:rsidP="0061548C">
      <w:pPr>
        <w:rPr>
          <w:lang w:eastAsia="en-US"/>
        </w:rPr>
      </w:pPr>
    </w:p>
    <w:p w14:paraId="41322DB0" w14:textId="3D0F807F" w:rsidR="0061548C" w:rsidRPr="00CD7520" w:rsidRDefault="0061548C" w:rsidP="0061548C">
      <w:pPr>
        <w:rPr>
          <w:lang w:eastAsia="en-US"/>
        </w:rPr>
      </w:pPr>
    </w:p>
    <w:p w14:paraId="16C14D86" w14:textId="10C7C8CD" w:rsidR="0061548C" w:rsidRPr="00CD7520" w:rsidRDefault="0061548C" w:rsidP="0061548C">
      <w:pPr>
        <w:rPr>
          <w:lang w:eastAsia="en-US"/>
        </w:rPr>
      </w:pPr>
    </w:p>
    <w:p w14:paraId="5B6F2003" w14:textId="512BEE21" w:rsidR="0061548C" w:rsidRPr="00CD7520" w:rsidRDefault="0061548C" w:rsidP="0061548C">
      <w:pPr>
        <w:rPr>
          <w:lang w:eastAsia="en-US"/>
        </w:rPr>
      </w:pPr>
    </w:p>
    <w:p w14:paraId="1D5B3611" w14:textId="4F35E7FE" w:rsidR="0061548C" w:rsidRPr="00CD7520" w:rsidRDefault="0061548C" w:rsidP="0061548C">
      <w:pPr>
        <w:rPr>
          <w:lang w:eastAsia="en-US"/>
        </w:rPr>
      </w:pPr>
    </w:p>
    <w:p w14:paraId="6211CF7E" w14:textId="6051F4E8" w:rsidR="0061548C" w:rsidRPr="00CD7520" w:rsidRDefault="0061548C" w:rsidP="0061548C">
      <w:pPr>
        <w:rPr>
          <w:lang w:eastAsia="en-US"/>
        </w:rPr>
      </w:pPr>
    </w:p>
    <w:p w14:paraId="432D43D8" w14:textId="3A908DF6" w:rsidR="0061548C" w:rsidRPr="00CD7520" w:rsidRDefault="0061548C" w:rsidP="0061548C">
      <w:pPr>
        <w:rPr>
          <w:lang w:eastAsia="en-US"/>
        </w:rPr>
      </w:pPr>
    </w:p>
    <w:p w14:paraId="56A2DDB3" w14:textId="411FF2DF" w:rsidR="0061548C" w:rsidRPr="00CD7520" w:rsidRDefault="0061548C" w:rsidP="0061548C">
      <w:pPr>
        <w:rPr>
          <w:lang w:eastAsia="en-US"/>
        </w:rPr>
      </w:pPr>
    </w:p>
    <w:p w14:paraId="01B51C7F" w14:textId="1C12F28E" w:rsidR="0061548C" w:rsidRPr="00CD7520" w:rsidRDefault="0061548C" w:rsidP="0061548C">
      <w:pPr>
        <w:rPr>
          <w:lang w:eastAsia="en-US"/>
        </w:rPr>
      </w:pPr>
    </w:p>
    <w:p w14:paraId="1DEFF0D5" w14:textId="18F6CB30" w:rsidR="0061548C" w:rsidRPr="00CD7520" w:rsidRDefault="0061548C" w:rsidP="0061548C">
      <w:pPr>
        <w:rPr>
          <w:lang w:eastAsia="en-US"/>
        </w:rPr>
      </w:pPr>
    </w:p>
    <w:p w14:paraId="4EDD9F91" w14:textId="273F612F" w:rsidR="0061548C" w:rsidRPr="00CD7520" w:rsidRDefault="0061548C" w:rsidP="0061548C">
      <w:pPr>
        <w:rPr>
          <w:lang w:eastAsia="en-US"/>
        </w:rPr>
      </w:pPr>
    </w:p>
    <w:p w14:paraId="458003F1" w14:textId="5B241369" w:rsidR="0061548C" w:rsidRPr="00CD7520" w:rsidRDefault="0061548C" w:rsidP="0061548C">
      <w:pPr>
        <w:rPr>
          <w:lang w:eastAsia="en-US"/>
        </w:rPr>
      </w:pPr>
    </w:p>
    <w:p w14:paraId="12097B57" w14:textId="10CD6411" w:rsidR="0061548C" w:rsidRPr="00CD7520" w:rsidRDefault="0061548C" w:rsidP="0061548C">
      <w:pPr>
        <w:rPr>
          <w:lang w:eastAsia="en-US"/>
        </w:rPr>
      </w:pPr>
    </w:p>
    <w:p w14:paraId="3284A124" w14:textId="2526A810" w:rsidR="0061548C" w:rsidRPr="00CD7520" w:rsidRDefault="0061548C" w:rsidP="0061548C">
      <w:pPr>
        <w:rPr>
          <w:lang w:eastAsia="en-US"/>
        </w:rPr>
      </w:pPr>
    </w:p>
    <w:p w14:paraId="570A3A50" w14:textId="3E6BFA5C" w:rsidR="0061548C" w:rsidRPr="00CD7520" w:rsidRDefault="0061548C" w:rsidP="0061548C">
      <w:pPr>
        <w:rPr>
          <w:lang w:eastAsia="en-US"/>
        </w:rPr>
      </w:pPr>
    </w:p>
    <w:p w14:paraId="3335F076" w14:textId="35259710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r w:rsidRPr="00CD7520">
        <w:rPr>
          <w:b/>
          <w:lang w:eastAsia="en-US"/>
        </w:rPr>
        <w:lastRenderedPageBreak/>
        <w:t>Introdução</w:t>
      </w:r>
    </w:p>
    <w:p w14:paraId="7E210106" w14:textId="77777777" w:rsidR="0061548C" w:rsidRPr="00CD7520" w:rsidRDefault="0061548C" w:rsidP="0061548C">
      <w:pPr>
        <w:rPr>
          <w:b/>
          <w:lang w:eastAsia="en-US"/>
        </w:rPr>
      </w:pPr>
    </w:p>
    <w:p w14:paraId="3756A633" w14:textId="53313692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 xml:space="preserve">Neste guia está apresentado cada fase do processo de implantação da plataforma JOB SEA, aqui você verá como fazer o download do repositório, instalações necessárias, criação de banco de dados, dependências e </w:t>
      </w:r>
      <w:proofErr w:type="spellStart"/>
      <w:r w:rsidRPr="00CD7520">
        <w:rPr>
          <w:lang w:eastAsia="en-US"/>
        </w:rPr>
        <w:t>deploy</w:t>
      </w:r>
      <w:proofErr w:type="spellEnd"/>
      <w:r w:rsidRPr="00CD7520">
        <w:rPr>
          <w:lang w:eastAsia="en-US"/>
        </w:rPr>
        <w:t xml:space="preserve"> para servidor de hospedagem.</w:t>
      </w:r>
    </w:p>
    <w:p w14:paraId="22074E64" w14:textId="77777777" w:rsidR="0061548C" w:rsidRPr="00CD7520" w:rsidRDefault="0061548C" w:rsidP="0061548C">
      <w:pPr>
        <w:rPr>
          <w:lang w:eastAsia="en-US"/>
        </w:rPr>
      </w:pPr>
    </w:p>
    <w:p w14:paraId="1232C95F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0" w:name="_heading=h.1fob9te" w:colFirst="0" w:colLast="0"/>
      <w:bookmarkEnd w:id="0"/>
      <w:r w:rsidRPr="00CD7520">
        <w:rPr>
          <w:b/>
          <w:lang w:eastAsia="en-US"/>
        </w:rPr>
        <w:t>Referências</w:t>
      </w:r>
    </w:p>
    <w:p w14:paraId="416408FE" w14:textId="7B2D138D" w:rsidR="0061548C" w:rsidRPr="00CD7520" w:rsidRDefault="0061548C" w:rsidP="0061548C">
      <w:pPr>
        <w:rPr>
          <w:lang w:eastAsia="en-US"/>
        </w:rPr>
      </w:pPr>
      <w:proofErr w:type="spellStart"/>
      <w:r w:rsidRPr="00CD7520">
        <w:rPr>
          <w:lang w:eastAsia="en-US"/>
        </w:rPr>
        <w:t>NodeJs</w:t>
      </w:r>
      <w:proofErr w:type="spellEnd"/>
      <w:r w:rsidRPr="00CD7520">
        <w:rPr>
          <w:lang w:eastAsia="en-US"/>
        </w:rPr>
        <w:t xml:space="preserve">. Disponível em: </w:t>
      </w:r>
      <w:r w:rsidRPr="00CD7520">
        <w:rPr>
          <w:lang w:eastAsia="en-US"/>
        </w:rPr>
        <w:br/>
      </w:r>
      <w:hyperlink r:id="rId10">
        <w:r w:rsidRPr="00CD7520">
          <w:rPr>
            <w:rStyle w:val="Hyperlink"/>
            <w:lang w:eastAsia="en-US"/>
          </w:rPr>
          <w:t>https://nodejs.org/en/</w:t>
        </w:r>
      </w:hyperlink>
      <w:r w:rsidRPr="00CD7520">
        <w:rPr>
          <w:lang w:eastAsia="en-US"/>
        </w:rPr>
        <w:t xml:space="preserve">.  Acesso em </w:t>
      </w:r>
      <w:r w:rsidR="001352CC">
        <w:rPr>
          <w:lang w:eastAsia="en-US"/>
        </w:rPr>
        <w:t>12</w:t>
      </w:r>
      <w:r w:rsidRPr="00CD7520">
        <w:rPr>
          <w:lang w:eastAsia="en-US"/>
        </w:rPr>
        <w:t xml:space="preserve"> de janeiro de 2021.</w:t>
      </w:r>
    </w:p>
    <w:p w14:paraId="35B9DD0E" w14:textId="77777777" w:rsidR="0061548C" w:rsidRPr="00CD7520" w:rsidRDefault="0061548C" w:rsidP="0061548C">
      <w:pPr>
        <w:rPr>
          <w:lang w:eastAsia="en-US"/>
        </w:rPr>
      </w:pPr>
    </w:p>
    <w:p w14:paraId="36622154" w14:textId="77777777" w:rsidR="0061548C" w:rsidRPr="00CD7520" w:rsidRDefault="0061548C" w:rsidP="0061548C">
      <w:pPr>
        <w:rPr>
          <w:lang w:eastAsia="en-US"/>
        </w:rPr>
      </w:pPr>
      <w:proofErr w:type="spellStart"/>
      <w:r w:rsidRPr="00CD7520">
        <w:rPr>
          <w:lang w:eastAsia="en-US"/>
        </w:rPr>
        <w:t>MongoDB</w:t>
      </w:r>
      <w:proofErr w:type="spellEnd"/>
      <w:r w:rsidRPr="00CD7520">
        <w:rPr>
          <w:lang w:eastAsia="en-US"/>
        </w:rPr>
        <w:t>. Disponível em:</w:t>
      </w:r>
    </w:p>
    <w:p w14:paraId="6DA552AD" w14:textId="77777777" w:rsidR="0061548C" w:rsidRPr="00CD7520" w:rsidRDefault="003E6A61" w:rsidP="0061548C">
      <w:pPr>
        <w:rPr>
          <w:lang w:eastAsia="en-US"/>
        </w:rPr>
      </w:pPr>
      <w:hyperlink r:id="rId11">
        <w:r w:rsidR="0061548C" w:rsidRPr="00CD7520">
          <w:rPr>
            <w:rStyle w:val="Hyperlink"/>
            <w:lang w:eastAsia="en-US"/>
          </w:rPr>
          <w:t>https://www.mongodb.com/try/download/community?</w:t>
        </w:r>
      </w:hyperlink>
      <w:hyperlink r:id="rId12">
        <w:r w:rsidR="0061548C" w:rsidRPr="00CD7520">
          <w:rPr>
            <w:rStyle w:val="Hyperlink"/>
            <w:lang w:eastAsia="en-US"/>
          </w:rPr>
          <w:t>tck=docs_server</w:t>
        </w:r>
      </w:hyperlink>
      <w:r w:rsidR="0061548C" w:rsidRPr="00CD7520">
        <w:rPr>
          <w:lang w:eastAsia="en-US"/>
        </w:rPr>
        <w:t>. Acesso em 24 de janeiro de 2021.</w:t>
      </w:r>
    </w:p>
    <w:p w14:paraId="7A61BBC4" w14:textId="77777777" w:rsidR="0061548C" w:rsidRPr="00CD7520" w:rsidRDefault="0061548C" w:rsidP="0061548C">
      <w:pPr>
        <w:rPr>
          <w:lang w:eastAsia="en-US"/>
        </w:rPr>
      </w:pPr>
    </w:p>
    <w:p w14:paraId="126D5766" w14:textId="77777777" w:rsidR="0061548C" w:rsidRPr="00CD7520" w:rsidRDefault="0061548C" w:rsidP="0061548C">
      <w:pPr>
        <w:rPr>
          <w:lang w:eastAsia="en-US"/>
        </w:rPr>
      </w:pPr>
      <w:proofErr w:type="spellStart"/>
      <w:r w:rsidRPr="00CD7520">
        <w:rPr>
          <w:lang w:eastAsia="en-US"/>
        </w:rPr>
        <w:t>Git</w:t>
      </w:r>
      <w:proofErr w:type="spellEnd"/>
      <w:r w:rsidRPr="00CD7520">
        <w:rPr>
          <w:lang w:eastAsia="en-US"/>
        </w:rPr>
        <w:t>. Disponível em:</w:t>
      </w:r>
    </w:p>
    <w:p w14:paraId="07BEAE03" w14:textId="6FB6C7CC" w:rsidR="0061548C" w:rsidRDefault="003E6A61" w:rsidP="0061548C">
      <w:pPr>
        <w:rPr>
          <w:lang w:eastAsia="en-US"/>
        </w:rPr>
      </w:pPr>
      <w:hyperlink r:id="rId13">
        <w:r w:rsidR="0061548C" w:rsidRPr="00CD7520">
          <w:rPr>
            <w:rStyle w:val="Hyperlink"/>
            <w:lang w:eastAsia="en-US"/>
          </w:rPr>
          <w:t>https://gitforwindows.org/</w:t>
        </w:r>
      </w:hyperlink>
      <w:r w:rsidR="0061548C" w:rsidRPr="00CD7520">
        <w:rPr>
          <w:lang w:eastAsia="en-US"/>
        </w:rPr>
        <w:t xml:space="preserve">. Acesso em </w:t>
      </w:r>
      <w:r w:rsidR="001352CC">
        <w:rPr>
          <w:lang w:eastAsia="en-US"/>
        </w:rPr>
        <w:t>12</w:t>
      </w:r>
      <w:r w:rsidR="0061548C" w:rsidRPr="00CD7520">
        <w:rPr>
          <w:lang w:eastAsia="en-US"/>
        </w:rPr>
        <w:t xml:space="preserve"> de janeiro de 2021.</w:t>
      </w:r>
    </w:p>
    <w:p w14:paraId="29B562F3" w14:textId="2EA1BB80" w:rsidR="001352CC" w:rsidRDefault="001352CC" w:rsidP="0061548C">
      <w:pPr>
        <w:rPr>
          <w:lang w:eastAsia="en-US"/>
        </w:rPr>
      </w:pPr>
    </w:p>
    <w:p w14:paraId="0DA2F252" w14:textId="6CE89760" w:rsidR="001352CC" w:rsidRDefault="001352CC" w:rsidP="0061548C">
      <w:pPr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>. Disponível em:</w:t>
      </w:r>
    </w:p>
    <w:p w14:paraId="3BDF4482" w14:textId="659762CE" w:rsidR="001352CC" w:rsidRPr="00CD7520" w:rsidRDefault="001352CC" w:rsidP="0061548C">
      <w:pPr>
        <w:rPr>
          <w:lang w:eastAsia="en-US"/>
        </w:rPr>
      </w:pPr>
      <w:hyperlink r:id="rId14" w:history="1">
        <w:r w:rsidRPr="006375FC">
          <w:rPr>
            <w:rStyle w:val="Hyperlink"/>
            <w:lang w:eastAsia="en-US"/>
          </w:rPr>
          <w:t>https://pt-br.reactjs.org/</w:t>
        </w:r>
      </w:hyperlink>
      <w:r>
        <w:rPr>
          <w:lang w:eastAsia="en-US"/>
        </w:rPr>
        <w:t>. Acesso em 12 de janeiro de 2021</w:t>
      </w:r>
    </w:p>
    <w:p w14:paraId="39266748" w14:textId="77777777" w:rsidR="0061548C" w:rsidRPr="00CD7520" w:rsidRDefault="0061548C" w:rsidP="0061548C">
      <w:pPr>
        <w:rPr>
          <w:lang w:eastAsia="en-US"/>
        </w:rPr>
      </w:pPr>
    </w:p>
    <w:p w14:paraId="115505DB" w14:textId="77777777" w:rsidR="0061548C" w:rsidRPr="00CD7520" w:rsidRDefault="0061548C" w:rsidP="0061548C">
      <w:pPr>
        <w:rPr>
          <w:lang w:eastAsia="en-US"/>
        </w:rPr>
      </w:pPr>
    </w:p>
    <w:p w14:paraId="05CE6E17" w14:textId="0D571385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bookmarkStart w:id="1" w:name="_heading=h.3znysh7" w:colFirst="0" w:colLast="0"/>
      <w:bookmarkEnd w:id="1"/>
      <w:r w:rsidRPr="00CD7520">
        <w:rPr>
          <w:b/>
          <w:lang w:eastAsia="en-US"/>
        </w:rPr>
        <w:t>Planejamento de Implantação</w:t>
      </w:r>
    </w:p>
    <w:p w14:paraId="609489D7" w14:textId="77777777" w:rsidR="0061548C" w:rsidRPr="00CD7520" w:rsidRDefault="0061548C" w:rsidP="0061548C">
      <w:pPr>
        <w:rPr>
          <w:b/>
          <w:lang w:eastAsia="en-US"/>
        </w:rPr>
      </w:pPr>
    </w:p>
    <w:p w14:paraId="5B621F6D" w14:textId="3D78E39C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As atividades necessárias para a instalação do sistema estão organizadas em 4 fases:</w:t>
      </w:r>
    </w:p>
    <w:p w14:paraId="61C09DBA" w14:textId="77777777" w:rsidR="0061548C" w:rsidRPr="00CD7520" w:rsidRDefault="0061548C" w:rsidP="0061548C">
      <w:pPr>
        <w:rPr>
          <w:lang w:eastAsia="en-US"/>
        </w:rPr>
      </w:pPr>
    </w:p>
    <w:p w14:paraId="5E5C85D7" w14:textId="77777777" w:rsidR="0061548C" w:rsidRPr="00CD7520" w:rsidRDefault="0061548C" w:rsidP="0061548C">
      <w:pPr>
        <w:numPr>
          <w:ilvl w:val="0"/>
          <w:numId w:val="6"/>
        </w:numPr>
        <w:rPr>
          <w:lang w:eastAsia="en-US"/>
        </w:rPr>
      </w:pPr>
      <w:r w:rsidRPr="00CD7520">
        <w:rPr>
          <w:lang w:eastAsia="en-US"/>
        </w:rPr>
        <w:t>Downloads.</w:t>
      </w:r>
    </w:p>
    <w:p w14:paraId="1E8782DE" w14:textId="77777777" w:rsidR="0061548C" w:rsidRPr="00CD7520" w:rsidRDefault="0061548C" w:rsidP="0061548C">
      <w:pPr>
        <w:numPr>
          <w:ilvl w:val="0"/>
          <w:numId w:val="6"/>
        </w:numPr>
        <w:rPr>
          <w:lang w:eastAsia="en-US"/>
        </w:rPr>
      </w:pPr>
      <w:r w:rsidRPr="00CD7520">
        <w:rPr>
          <w:lang w:eastAsia="en-US"/>
        </w:rPr>
        <w:t>Abrir o repositório e instalar as dependências.</w:t>
      </w:r>
    </w:p>
    <w:p w14:paraId="4FB4387E" w14:textId="77777777" w:rsidR="0061548C" w:rsidRPr="00CD7520" w:rsidRDefault="0061548C" w:rsidP="0061548C">
      <w:pPr>
        <w:numPr>
          <w:ilvl w:val="0"/>
          <w:numId w:val="6"/>
        </w:numPr>
        <w:rPr>
          <w:lang w:eastAsia="en-US"/>
        </w:rPr>
      </w:pPr>
      <w:r w:rsidRPr="00CD7520">
        <w:rPr>
          <w:lang w:eastAsia="en-US"/>
        </w:rPr>
        <w:t>Criar o banco de dados.</w:t>
      </w:r>
    </w:p>
    <w:p w14:paraId="4FE81C4E" w14:textId="77777777" w:rsidR="0061548C" w:rsidRPr="00CD7520" w:rsidRDefault="0061548C" w:rsidP="0061548C">
      <w:pPr>
        <w:numPr>
          <w:ilvl w:val="0"/>
          <w:numId w:val="6"/>
        </w:numPr>
        <w:rPr>
          <w:lang w:eastAsia="en-US"/>
        </w:rPr>
      </w:pPr>
      <w:r w:rsidRPr="00CD7520">
        <w:rPr>
          <w:lang w:eastAsia="en-US"/>
        </w:rPr>
        <w:t>Implantar o sistema no servidor de hospedagem.</w:t>
      </w:r>
    </w:p>
    <w:p w14:paraId="1692B0B5" w14:textId="77777777" w:rsidR="0061548C" w:rsidRPr="00CD7520" w:rsidRDefault="0061548C" w:rsidP="0061548C">
      <w:pPr>
        <w:rPr>
          <w:lang w:eastAsia="en-US"/>
        </w:rPr>
      </w:pPr>
    </w:p>
    <w:p w14:paraId="1491D777" w14:textId="356FE268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2" w:name="_heading=h.2et92p0" w:colFirst="0" w:colLast="0"/>
      <w:bookmarkEnd w:id="2"/>
      <w:r w:rsidRPr="00CD7520">
        <w:rPr>
          <w:b/>
          <w:lang w:eastAsia="en-US"/>
        </w:rPr>
        <w:t>Responsabilidades</w:t>
      </w:r>
    </w:p>
    <w:p w14:paraId="204D7099" w14:textId="77777777" w:rsidR="0061548C" w:rsidRPr="00CD7520" w:rsidRDefault="0061548C" w:rsidP="0061548C">
      <w:pPr>
        <w:ind w:left="576"/>
        <w:rPr>
          <w:b/>
          <w:lang w:eastAsia="en-US"/>
        </w:rPr>
      </w:pPr>
    </w:p>
    <w:p w14:paraId="3A039D30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Ficam explícitas as responsabilidades do cliente, de realizar o download dos softwares necessários em suas versões declaradas aqui neste documento e seguir os passos corretos para a instalação de cada um deles.</w:t>
      </w:r>
    </w:p>
    <w:p w14:paraId="37B213AE" w14:textId="77777777" w:rsidR="0061548C" w:rsidRPr="00CD7520" w:rsidRDefault="0061548C" w:rsidP="0061548C">
      <w:pPr>
        <w:rPr>
          <w:lang w:eastAsia="en-US"/>
        </w:rPr>
      </w:pPr>
    </w:p>
    <w:p w14:paraId="45A9BA80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3" w:name="_heading=h.tyjcwt" w:colFirst="0" w:colLast="0"/>
      <w:bookmarkEnd w:id="3"/>
      <w:r w:rsidRPr="00CD7520">
        <w:rPr>
          <w:b/>
          <w:lang w:eastAsia="en-US"/>
        </w:rPr>
        <w:t>Cronograma</w:t>
      </w:r>
    </w:p>
    <w:p w14:paraId="1B64947F" w14:textId="1FB17FFC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A  implantação iniciará no dia 26/01/2021 e tem seu prazo máximo estipulado para dia 29/01/2021.</w:t>
      </w:r>
    </w:p>
    <w:p w14:paraId="7787A542" w14:textId="77777777" w:rsidR="0061548C" w:rsidRPr="00CD7520" w:rsidRDefault="0061548C" w:rsidP="0061548C">
      <w:pPr>
        <w:rPr>
          <w:i/>
          <w:lang w:eastAsia="en-US"/>
        </w:rPr>
      </w:pPr>
    </w:p>
    <w:p w14:paraId="7CA1975D" w14:textId="29DBD674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bookmarkStart w:id="4" w:name="_heading=h.3dy6vkm" w:colFirst="0" w:colLast="0"/>
      <w:bookmarkEnd w:id="4"/>
      <w:r w:rsidRPr="00CD7520">
        <w:rPr>
          <w:b/>
          <w:lang w:eastAsia="en-US"/>
        </w:rPr>
        <w:t>Recursos NECESSÁRIOS PARA IMPLANTAR O PRODUTO</w:t>
      </w:r>
    </w:p>
    <w:p w14:paraId="71BEF52E" w14:textId="77777777" w:rsidR="0061548C" w:rsidRPr="00CD7520" w:rsidRDefault="0061548C" w:rsidP="0061548C">
      <w:pPr>
        <w:rPr>
          <w:b/>
          <w:lang w:eastAsia="en-US"/>
        </w:rPr>
      </w:pPr>
    </w:p>
    <w:p w14:paraId="5E38B2B6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 xml:space="preserve">Serviço de hospedagem : </w:t>
      </w:r>
      <w:proofErr w:type="spellStart"/>
      <w:r w:rsidRPr="00CD7520">
        <w:rPr>
          <w:lang w:eastAsia="en-US"/>
        </w:rPr>
        <w:t>Heroku</w:t>
      </w:r>
      <w:proofErr w:type="spellEnd"/>
    </w:p>
    <w:p w14:paraId="402CC78F" w14:textId="178630A5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 xml:space="preserve">Domínio : </w:t>
      </w:r>
      <w:hyperlink r:id="rId15" w:history="1">
        <w:r w:rsidRPr="00CD7520">
          <w:rPr>
            <w:rStyle w:val="Hyperlink"/>
            <w:lang w:eastAsia="en-US"/>
          </w:rPr>
          <w:t>https://jobsea-front.herokuapp.com/</w:t>
        </w:r>
      </w:hyperlink>
    </w:p>
    <w:p w14:paraId="7AFFA918" w14:textId="77777777" w:rsidR="0061548C" w:rsidRPr="00CD7520" w:rsidRDefault="0061548C" w:rsidP="0061548C">
      <w:pPr>
        <w:rPr>
          <w:lang w:eastAsia="en-US"/>
        </w:rPr>
      </w:pPr>
    </w:p>
    <w:p w14:paraId="10F091D1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5" w:name="_heading=h.1t3h5sf" w:colFirst="0" w:colLast="0"/>
      <w:bookmarkEnd w:id="5"/>
      <w:r w:rsidRPr="00CD7520">
        <w:rPr>
          <w:b/>
          <w:lang w:eastAsia="en-US"/>
        </w:rPr>
        <w:t>Ambiente</w:t>
      </w:r>
    </w:p>
    <w:p w14:paraId="7816C2BC" w14:textId="31C27994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Qualquer ambiente que disponha de um computador com acesso à internet.</w:t>
      </w:r>
    </w:p>
    <w:p w14:paraId="0CBEF3FE" w14:textId="77777777" w:rsidR="0061548C" w:rsidRPr="00CD7520" w:rsidRDefault="0061548C" w:rsidP="0061548C">
      <w:pPr>
        <w:rPr>
          <w:lang w:eastAsia="en-US"/>
        </w:rPr>
      </w:pPr>
    </w:p>
    <w:p w14:paraId="1C398EE6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6" w:name="_heading=h.4d34og8" w:colFirst="0" w:colLast="0"/>
      <w:bookmarkEnd w:id="6"/>
      <w:r w:rsidRPr="00CD7520">
        <w:rPr>
          <w:b/>
          <w:lang w:eastAsia="en-US"/>
        </w:rPr>
        <w:t>Hardware</w:t>
      </w:r>
    </w:p>
    <w:p w14:paraId="672BD6E8" w14:textId="14A306DB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Qualquer hardware que consiga rodar um navegador atualizado de forma satisfatória.</w:t>
      </w:r>
    </w:p>
    <w:p w14:paraId="4D4AC025" w14:textId="77777777" w:rsidR="0061548C" w:rsidRPr="00CD7520" w:rsidRDefault="0061548C" w:rsidP="0061548C">
      <w:pPr>
        <w:rPr>
          <w:lang w:eastAsia="en-US"/>
        </w:rPr>
      </w:pPr>
    </w:p>
    <w:p w14:paraId="17E07BD1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7" w:name="_heading=h.2s8eyo1" w:colFirst="0" w:colLast="0"/>
      <w:bookmarkEnd w:id="7"/>
      <w:r w:rsidRPr="00CD7520">
        <w:rPr>
          <w:b/>
          <w:lang w:eastAsia="en-US"/>
        </w:rPr>
        <w:t>Software</w:t>
      </w:r>
    </w:p>
    <w:p w14:paraId="19FACC3B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Navegador web atualizado como, Google Chrome, Microsoft Edge ou Firefox.</w:t>
      </w:r>
    </w:p>
    <w:p w14:paraId="4579BBF7" w14:textId="77777777" w:rsidR="0061548C" w:rsidRPr="00CD7520" w:rsidRDefault="0061548C" w:rsidP="0061548C">
      <w:pPr>
        <w:rPr>
          <w:lang w:eastAsia="en-US"/>
        </w:rPr>
      </w:pPr>
      <w:proofErr w:type="spellStart"/>
      <w:r w:rsidRPr="00CD7520">
        <w:rPr>
          <w:lang w:eastAsia="en-US"/>
        </w:rPr>
        <w:t>NodeJs</w:t>
      </w:r>
      <w:proofErr w:type="spellEnd"/>
      <w:r w:rsidRPr="00CD7520">
        <w:rPr>
          <w:lang w:eastAsia="en-US"/>
        </w:rPr>
        <w:t xml:space="preserve"> versão 14.5.4</w:t>
      </w:r>
    </w:p>
    <w:p w14:paraId="6A2CC5F9" w14:textId="77777777" w:rsidR="0061548C" w:rsidRPr="00CD7520" w:rsidRDefault="0061548C" w:rsidP="0061548C">
      <w:pPr>
        <w:rPr>
          <w:lang w:eastAsia="en-US"/>
        </w:rPr>
      </w:pPr>
      <w:proofErr w:type="spellStart"/>
      <w:r w:rsidRPr="00CD7520">
        <w:rPr>
          <w:lang w:eastAsia="en-US"/>
        </w:rPr>
        <w:t>MongoDB</w:t>
      </w:r>
      <w:proofErr w:type="spellEnd"/>
      <w:r w:rsidRPr="00CD7520">
        <w:rPr>
          <w:lang w:eastAsia="en-US"/>
        </w:rPr>
        <w:t xml:space="preserve"> versão 4.4.3</w:t>
      </w:r>
    </w:p>
    <w:p w14:paraId="52B3DA17" w14:textId="47BA3B4F" w:rsidR="0061548C" w:rsidRPr="00CD7520" w:rsidRDefault="0061548C" w:rsidP="0061548C">
      <w:pPr>
        <w:rPr>
          <w:lang w:eastAsia="en-US"/>
        </w:rPr>
      </w:pPr>
      <w:proofErr w:type="spellStart"/>
      <w:r w:rsidRPr="00CD7520">
        <w:rPr>
          <w:lang w:eastAsia="en-US"/>
        </w:rPr>
        <w:t>Git</w:t>
      </w:r>
      <w:proofErr w:type="spellEnd"/>
      <w:r w:rsidRPr="00CD7520">
        <w:rPr>
          <w:lang w:eastAsia="en-US"/>
        </w:rPr>
        <w:t xml:space="preserve"> versão 2.30.0.2</w:t>
      </w:r>
    </w:p>
    <w:p w14:paraId="4E8226CE" w14:textId="77777777" w:rsidR="0061548C" w:rsidRPr="00CD7520" w:rsidRDefault="0061548C" w:rsidP="0061548C">
      <w:pPr>
        <w:rPr>
          <w:lang w:eastAsia="en-US"/>
        </w:rPr>
      </w:pPr>
    </w:p>
    <w:p w14:paraId="58C28F21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8" w:name="_heading=h.17dp8vu" w:colFirst="0" w:colLast="0"/>
      <w:bookmarkEnd w:id="8"/>
      <w:r w:rsidRPr="00CD7520">
        <w:rPr>
          <w:b/>
          <w:lang w:eastAsia="en-US"/>
        </w:rPr>
        <w:t>Pessoas</w:t>
      </w:r>
    </w:p>
    <w:p w14:paraId="3AF9B89C" w14:textId="72179642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Cliente.</w:t>
      </w:r>
    </w:p>
    <w:p w14:paraId="0DEC51A0" w14:textId="3E040D1D" w:rsidR="0061548C" w:rsidRPr="00CD7520" w:rsidRDefault="0061548C" w:rsidP="0061548C">
      <w:pPr>
        <w:rPr>
          <w:lang w:eastAsia="en-US"/>
        </w:rPr>
      </w:pPr>
    </w:p>
    <w:p w14:paraId="3C77EEE5" w14:textId="6014AD78" w:rsidR="0061548C" w:rsidRPr="00CD7520" w:rsidRDefault="0061548C" w:rsidP="0061548C">
      <w:pPr>
        <w:rPr>
          <w:lang w:eastAsia="en-US"/>
        </w:rPr>
      </w:pPr>
    </w:p>
    <w:p w14:paraId="144FAC1D" w14:textId="4F8A8E01" w:rsidR="0061548C" w:rsidRPr="00CD7520" w:rsidRDefault="0061548C" w:rsidP="0061548C">
      <w:pPr>
        <w:rPr>
          <w:lang w:eastAsia="en-US"/>
        </w:rPr>
      </w:pPr>
    </w:p>
    <w:p w14:paraId="1176A26B" w14:textId="0F41A57C" w:rsidR="0061548C" w:rsidRPr="00CD7520" w:rsidRDefault="0061548C" w:rsidP="0061548C">
      <w:pPr>
        <w:rPr>
          <w:lang w:eastAsia="en-US"/>
        </w:rPr>
      </w:pPr>
    </w:p>
    <w:p w14:paraId="64764BE1" w14:textId="77777777" w:rsidR="0061548C" w:rsidRPr="00CD7520" w:rsidRDefault="0061548C" w:rsidP="0061548C">
      <w:pPr>
        <w:rPr>
          <w:lang w:eastAsia="en-US"/>
        </w:rPr>
      </w:pPr>
    </w:p>
    <w:p w14:paraId="192C076D" w14:textId="77777777" w:rsidR="0061548C" w:rsidRPr="00CD7520" w:rsidRDefault="0061548C" w:rsidP="0061548C">
      <w:pPr>
        <w:rPr>
          <w:lang w:eastAsia="en-US"/>
        </w:rPr>
      </w:pPr>
    </w:p>
    <w:p w14:paraId="49259067" w14:textId="77777777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bookmarkStart w:id="9" w:name="_heading=h.3rdcrjn" w:colFirst="0" w:colLast="0"/>
      <w:bookmarkEnd w:id="9"/>
      <w:r w:rsidRPr="00CD7520">
        <w:rPr>
          <w:b/>
          <w:lang w:eastAsia="en-US"/>
        </w:rPr>
        <w:t>ROTEIRO DE implantação</w:t>
      </w:r>
    </w:p>
    <w:p w14:paraId="412194E9" w14:textId="77777777" w:rsidR="0061548C" w:rsidRPr="00CD7520" w:rsidRDefault="0061548C" w:rsidP="0061548C">
      <w:pPr>
        <w:numPr>
          <w:ilvl w:val="0"/>
          <w:numId w:val="10"/>
        </w:numPr>
        <w:jc w:val="left"/>
        <w:rPr>
          <w:b/>
          <w:lang w:eastAsia="en-US"/>
        </w:rPr>
      </w:pPr>
      <w:r w:rsidRPr="00CD7520">
        <w:rPr>
          <w:b/>
          <w:lang w:eastAsia="en-US"/>
        </w:rPr>
        <w:t>Primeira fase, download:</w:t>
      </w:r>
    </w:p>
    <w:p w14:paraId="405A9226" w14:textId="77777777" w:rsidR="0061548C" w:rsidRPr="00CD7520" w:rsidRDefault="0061548C" w:rsidP="0061548C">
      <w:pPr>
        <w:ind w:left="720"/>
        <w:jc w:val="left"/>
        <w:rPr>
          <w:b/>
          <w:lang w:eastAsia="en-US"/>
        </w:rPr>
      </w:pPr>
    </w:p>
    <w:p w14:paraId="117CFC4D" w14:textId="77777777" w:rsidR="0061548C" w:rsidRPr="00CD7520" w:rsidRDefault="0061548C" w:rsidP="0061548C">
      <w:pPr>
        <w:numPr>
          <w:ilvl w:val="0"/>
          <w:numId w:val="7"/>
        </w:numPr>
        <w:jc w:val="left"/>
        <w:rPr>
          <w:lang w:eastAsia="en-US"/>
        </w:rPr>
      </w:pPr>
      <w:r w:rsidRPr="00CD7520">
        <w:rPr>
          <w:lang w:eastAsia="en-US"/>
        </w:rPr>
        <w:t xml:space="preserve">Download do repositório do sistema no </w:t>
      </w:r>
      <w:proofErr w:type="spellStart"/>
      <w:r w:rsidRPr="00CD7520">
        <w:rPr>
          <w:lang w:eastAsia="en-US"/>
        </w:rPr>
        <w:t>Github</w:t>
      </w:r>
      <w:proofErr w:type="spellEnd"/>
      <w:r w:rsidRPr="00CD7520">
        <w:rPr>
          <w:lang w:eastAsia="en-US"/>
        </w:rPr>
        <w:t xml:space="preserve"> pelo link:</w:t>
      </w:r>
    </w:p>
    <w:p w14:paraId="6DA59E09" w14:textId="2949DBAB" w:rsidR="0061548C" w:rsidRPr="00CD7520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 xml:space="preserve"> </w:t>
      </w:r>
      <w:hyperlink r:id="rId16" w:history="1">
        <w:r w:rsidRPr="00CD7520">
          <w:rPr>
            <w:rStyle w:val="Hyperlink"/>
            <w:lang w:eastAsia="en-US"/>
          </w:rPr>
          <w:t>https://github.com/isFernandes/jobsea</w:t>
        </w:r>
      </w:hyperlink>
    </w:p>
    <w:p w14:paraId="05AC9E22" w14:textId="537FDE2D" w:rsidR="0061548C" w:rsidRDefault="0061548C" w:rsidP="0061548C">
      <w:pPr>
        <w:ind w:firstLine="432"/>
        <w:jc w:val="left"/>
        <w:rPr>
          <w:lang w:eastAsia="en-US"/>
        </w:rPr>
      </w:pPr>
      <w:r w:rsidRPr="00CD7520">
        <w:rPr>
          <w:lang w:eastAsia="en-US"/>
        </w:rPr>
        <w:t>Salve-a na sua área de trabalho.</w:t>
      </w:r>
    </w:p>
    <w:p w14:paraId="6B7B551D" w14:textId="77777777" w:rsidR="00E92D80" w:rsidRDefault="00E92D80" w:rsidP="0061548C">
      <w:pPr>
        <w:ind w:firstLine="432"/>
        <w:jc w:val="left"/>
        <w:rPr>
          <w:lang w:eastAsia="en-US"/>
        </w:rPr>
      </w:pPr>
    </w:p>
    <w:p w14:paraId="3048D657" w14:textId="73E6495F" w:rsidR="00E92D80" w:rsidRDefault="00E92D80" w:rsidP="00E92D80">
      <w:pPr>
        <w:jc w:val="left"/>
        <w:rPr>
          <w:lang w:eastAsia="en-US"/>
        </w:rPr>
      </w:pPr>
      <w:r>
        <w:rPr>
          <w:lang w:eastAsia="en-US"/>
        </w:rPr>
        <w:t xml:space="preserve">6. </w:t>
      </w:r>
      <w:r w:rsidRPr="00E92D80">
        <w:rPr>
          <w:lang w:eastAsia="en-US"/>
        </w:rPr>
        <w:t xml:space="preserve">Download do </w:t>
      </w:r>
      <w:proofErr w:type="spellStart"/>
      <w:r>
        <w:rPr>
          <w:lang w:eastAsia="en-US"/>
        </w:rPr>
        <w:t>React</w:t>
      </w:r>
      <w:proofErr w:type="spellEnd"/>
      <w:r w:rsidRPr="00E92D80">
        <w:rPr>
          <w:lang w:eastAsia="en-US"/>
        </w:rPr>
        <w:t xml:space="preserve"> através do link:</w:t>
      </w:r>
    </w:p>
    <w:p w14:paraId="75539275" w14:textId="0A00293D" w:rsidR="00E92D80" w:rsidRDefault="00E92D80" w:rsidP="00E92D80">
      <w:pPr>
        <w:jc w:val="left"/>
        <w:rPr>
          <w:lang w:eastAsia="en-US"/>
        </w:rPr>
      </w:pPr>
      <w:r>
        <w:rPr>
          <w:lang w:eastAsia="en-US"/>
        </w:rPr>
        <w:t xml:space="preserve"> </w:t>
      </w:r>
      <w:r>
        <w:rPr>
          <w:lang w:eastAsia="en-US"/>
        </w:rPr>
        <w:t xml:space="preserve">       </w:t>
      </w:r>
      <w:hyperlink r:id="rId17" w:history="1">
        <w:r w:rsidRPr="006375FC">
          <w:rPr>
            <w:rStyle w:val="Hyperlink"/>
            <w:lang w:eastAsia="en-US"/>
          </w:rPr>
          <w:t>https://pt-br.reactjs.org/</w:t>
        </w:r>
      </w:hyperlink>
      <w:r>
        <w:rPr>
          <w:lang w:eastAsia="en-US"/>
        </w:rPr>
        <w:t xml:space="preserve"> </w:t>
      </w:r>
    </w:p>
    <w:p w14:paraId="433AB9A4" w14:textId="031FCDB2" w:rsidR="00E92D80" w:rsidRDefault="00E92D80" w:rsidP="00E92D80">
      <w:pPr>
        <w:jc w:val="left"/>
        <w:rPr>
          <w:lang w:eastAsia="en-US"/>
        </w:rPr>
      </w:pPr>
      <w:r>
        <w:rPr>
          <w:lang w:eastAsia="en-US"/>
        </w:rPr>
        <w:t xml:space="preserve">        </w:t>
      </w:r>
      <w:r w:rsidRPr="00E92D80">
        <w:rPr>
          <w:lang w:eastAsia="en-US"/>
        </w:rPr>
        <w:t>Instale seguindo os padrões referidos no próprio site.</w:t>
      </w:r>
    </w:p>
    <w:p w14:paraId="4A3B3054" w14:textId="77777777" w:rsidR="0061548C" w:rsidRPr="00CD7520" w:rsidRDefault="0061548C" w:rsidP="0061548C">
      <w:pPr>
        <w:jc w:val="left"/>
        <w:rPr>
          <w:lang w:eastAsia="en-US"/>
        </w:rPr>
      </w:pPr>
    </w:p>
    <w:p w14:paraId="11AC4C81" w14:textId="7A9D376C" w:rsidR="0061548C" w:rsidRPr="00CD7520" w:rsidRDefault="00631EEB" w:rsidP="00E92D80">
      <w:pPr>
        <w:jc w:val="left"/>
        <w:rPr>
          <w:lang w:eastAsia="en-US"/>
        </w:rPr>
      </w:pPr>
      <w:bookmarkStart w:id="10" w:name="_Hlk63029814"/>
      <w:r>
        <w:rPr>
          <w:lang w:eastAsia="en-US"/>
        </w:rPr>
        <w:t xml:space="preserve">7. </w:t>
      </w:r>
      <w:r w:rsidR="0061548C" w:rsidRPr="00CD7520">
        <w:rPr>
          <w:lang w:eastAsia="en-US"/>
        </w:rPr>
        <w:t xml:space="preserve">Download do </w:t>
      </w:r>
      <w:proofErr w:type="spellStart"/>
      <w:r w:rsidR="0061548C" w:rsidRPr="00CD7520">
        <w:rPr>
          <w:lang w:eastAsia="en-US"/>
        </w:rPr>
        <w:t>NodeJs</w:t>
      </w:r>
      <w:proofErr w:type="spellEnd"/>
      <w:r w:rsidR="0061548C" w:rsidRPr="00CD7520">
        <w:rPr>
          <w:lang w:eastAsia="en-US"/>
        </w:rPr>
        <w:t xml:space="preserve"> através do link:</w:t>
      </w:r>
    </w:p>
    <w:bookmarkEnd w:id="10"/>
    <w:p w14:paraId="672ED674" w14:textId="77777777" w:rsidR="0061548C" w:rsidRPr="00CD7520" w:rsidRDefault="003E6A61" w:rsidP="0061548C">
      <w:pPr>
        <w:ind w:left="432"/>
        <w:jc w:val="left"/>
        <w:rPr>
          <w:lang w:eastAsia="en-US"/>
        </w:rPr>
      </w:pPr>
      <w:r>
        <w:fldChar w:fldCharType="begin"/>
      </w:r>
      <w:r>
        <w:instrText xml:space="preserve"> HYPERLINK "https://nodejs.org/en/" </w:instrText>
      </w:r>
      <w:r>
        <w:fldChar w:fldCharType="separate"/>
      </w:r>
      <w:r w:rsidR="0061548C" w:rsidRPr="00CD7520">
        <w:rPr>
          <w:rStyle w:val="Hyperlink"/>
          <w:lang w:eastAsia="en-US"/>
        </w:rPr>
        <w:t>https://nodejs.org/en/</w:t>
      </w:r>
      <w:r>
        <w:rPr>
          <w:rStyle w:val="Hyperlink"/>
          <w:lang w:eastAsia="en-US"/>
        </w:rPr>
        <w:fldChar w:fldCharType="end"/>
      </w:r>
      <w:r w:rsidR="0061548C" w:rsidRPr="00CD7520">
        <w:rPr>
          <w:lang w:eastAsia="en-US"/>
        </w:rPr>
        <w:t>;</w:t>
      </w:r>
    </w:p>
    <w:p w14:paraId="35D8C154" w14:textId="577D87BC" w:rsidR="00E92D80" w:rsidRPr="00CD7520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>Instale seguindo os padrões referidos no próprio site.</w:t>
      </w:r>
    </w:p>
    <w:p w14:paraId="05C3EA84" w14:textId="577D87BC" w:rsidR="0061548C" w:rsidRPr="00CD7520" w:rsidRDefault="0061548C" w:rsidP="0061548C">
      <w:pPr>
        <w:jc w:val="left"/>
        <w:rPr>
          <w:lang w:eastAsia="en-US"/>
        </w:rPr>
      </w:pPr>
    </w:p>
    <w:p w14:paraId="5BBC21E4" w14:textId="069B64E6" w:rsidR="0061548C" w:rsidRPr="00CD7520" w:rsidRDefault="00631EEB" w:rsidP="00631EEB">
      <w:pPr>
        <w:jc w:val="left"/>
        <w:rPr>
          <w:lang w:eastAsia="en-US"/>
        </w:rPr>
      </w:pPr>
      <w:r>
        <w:rPr>
          <w:lang w:eastAsia="en-US"/>
        </w:rPr>
        <w:t xml:space="preserve">8. </w:t>
      </w:r>
      <w:r w:rsidR="0061548C" w:rsidRPr="00CD7520">
        <w:rPr>
          <w:lang w:eastAsia="en-US"/>
        </w:rPr>
        <w:t xml:space="preserve">Download do </w:t>
      </w:r>
      <w:proofErr w:type="spellStart"/>
      <w:r w:rsidR="0061548C" w:rsidRPr="00CD7520">
        <w:rPr>
          <w:lang w:eastAsia="en-US"/>
        </w:rPr>
        <w:t>MongoDB</w:t>
      </w:r>
      <w:proofErr w:type="spellEnd"/>
      <w:r w:rsidR="0061548C" w:rsidRPr="00CD7520">
        <w:rPr>
          <w:lang w:eastAsia="en-US"/>
        </w:rPr>
        <w:t xml:space="preserve"> Community através do link: </w:t>
      </w:r>
      <w:hyperlink r:id="rId18">
        <w:r w:rsidR="0061548C" w:rsidRPr="00CD7520">
          <w:rPr>
            <w:rStyle w:val="Hyperlink"/>
            <w:lang w:eastAsia="en-US"/>
          </w:rPr>
          <w:t>https://www.mongodb.com/try/download/community?tck=docs_server</w:t>
        </w:r>
      </w:hyperlink>
      <w:r w:rsidR="0061548C" w:rsidRPr="00CD7520">
        <w:rPr>
          <w:lang w:eastAsia="en-US"/>
        </w:rPr>
        <w:t>;</w:t>
      </w:r>
    </w:p>
    <w:p w14:paraId="480890AF" w14:textId="362C4768" w:rsidR="0061548C" w:rsidRPr="00CD7520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 xml:space="preserve"> Instale seguindo os padrões do próprio site, porém altere a pasta de destino para uma pasta “</w:t>
      </w:r>
      <w:proofErr w:type="spellStart"/>
      <w:r w:rsidRPr="00CD7520">
        <w:rPr>
          <w:lang w:eastAsia="en-US"/>
        </w:rPr>
        <w:t>mongodb</w:t>
      </w:r>
      <w:proofErr w:type="spellEnd"/>
      <w:r w:rsidRPr="00CD7520">
        <w:rPr>
          <w:lang w:eastAsia="en-US"/>
        </w:rPr>
        <w:t>” que você criará no endereço C: do seu computador.</w:t>
      </w:r>
    </w:p>
    <w:p w14:paraId="0BA37566" w14:textId="77777777" w:rsidR="0061548C" w:rsidRPr="00CD7520" w:rsidRDefault="0061548C" w:rsidP="0061548C">
      <w:pPr>
        <w:jc w:val="left"/>
        <w:rPr>
          <w:lang w:eastAsia="en-US"/>
        </w:rPr>
      </w:pPr>
    </w:p>
    <w:p w14:paraId="04C276CC" w14:textId="799D883F" w:rsidR="0061548C" w:rsidRPr="00CD7520" w:rsidRDefault="00631EEB" w:rsidP="00631EEB">
      <w:pPr>
        <w:jc w:val="left"/>
        <w:rPr>
          <w:lang w:eastAsia="en-US"/>
        </w:rPr>
      </w:pPr>
      <w:r>
        <w:rPr>
          <w:lang w:eastAsia="en-US"/>
        </w:rPr>
        <w:t xml:space="preserve">9. </w:t>
      </w:r>
      <w:r w:rsidR="0061548C" w:rsidRPr="00CD7520">
        <w:rPr>
          <w:lang w:eastAsia="en-US"/>
        </w:rPr>
        <w:t xml:space="preserve">Download do </w:t>
      </w:r>
      <w:proofErr w:type="spellStart"/>
      <w:r w:rsidR="0061548C" w:rsidRPr="00CD7520">
        <w:rPr>
          <w:lang w:eastAsia="en-US"/>
        </w:rPr>
        <w:t>Git</w:t>
      </w:r>
      <w:proofErr w:type="spellEnd"/>
      <w:r w:rsidR="0061548C" w:rsidRPr="00CD7520">
        <w:rPr>
          <w:lang w:eastAsia="en-US"/>
        </w:rPr>
        <w:t xml:space="preserve"> através do link:</w:t>
      </w:r>
    </w:p>
    <w:p w14:paraId="40A083BD" w14:textId="77777777" w:rsidR="0061548C" w:rsidRPr="00CD7520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 xml:space="preserve"> </w:t>
      </w:r>
      <w:hyperlink r:id="rId19">
        <w:r w:rsidRPr="00CD7520">
          <w:rPr>
            <w:rStyle w:val="Hyperlink"/>
            <w:lang w:eastAsia="en-US"/>
          </w:rPr>
          <w:t>https://gitforwindows.org/</w:t>
        </w:r>
      </w:hyperlink>
      <w:r w:rsidRPr="00CD7520">
        <w:rPr>
          <w:lang w:eastAsia="en-US"/>
        </w:rPr>
        <w:t>;</w:t>
      </w:r>
    </w:p>
    <w:p w14:paraId="18DB8C25" w14:textId="28E60F80" w:rsidR="0061548C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>Instale seguindo os padrões referidos no próprio site.</w:t>
      </w:r>
    </w:p>
    <w:p w14:paraId="4F7A7E73" w14:textId="2951D4F3" w:rsidR="00E92D80" w:rsidRDefault="00E92D80" w:rsidP="0061548C">
      <w:pPr>
        <w:ind w:left="432"/>
        <w:jc w:val="left"/>
        <w:rPr>
          <w:lang w:eastAsia="en-US"/>
        </w:rPr>
      </w:pPr>
    </w:p>
    <w:p w14:paraId="399C22DC" w14:textId="77777777" w:rsidR="0061548C" w:rsidRPr="00CD7520" w:rsidRDefault="0061548C" w:rsidP="0061548C">
      <w:pPr>
        <w:rPr>
          <w:lang w:eastAsia="en-US"/>
        </w:rPr>
      </w:pPr>
    </w:p>
    <w:p w14:paraId="35F22D56" w14:textId="77777777" w:rsidR="0061548C" w:rsidRPr="00CD7520" w:rsidRDefault="0061548C" w:rsidP="0061548C">
      <w:pPr>
        <w:numPr>
          <w:ilvl w:val="0"/>
          <w:numId w:val="11"/>
        </w:numPr>
        <w:rPr>
          <w:b/>
          <w:lang w:eastAsia="en-US"/>
        </w:rPr>
      </w:pPr>
      <w:r w:rsidRPr="00CD7520">
        <w:rPr>
          <w:b/>
          <w:lang w:eastAsia="en-US"/>
        </w:rPr>
        <w:t>Segunda fase, abrindo o repositório e instalando as dependências:</w:t>
      </w:r>
    </w:p>
    <w:p w14:paraId="6594C780" w14:textId="42BF3721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 xml:space="preserve">Entre na pasta </w:t>
      </w:r>
      <w:proofErr w:type="spellStart"/>
      <w:r w:rsidRPr="00CD7520">
        <w:rPr>
          <w:b/>
          <w:bCs/>
          <w:lang w:eastAsia="en-US"/>
        </w:rPr>
        <w:t>jobsea</w:t>
      </w:r>
      <w:proofErr w:type="spellEnd"/>
      <w:r w:rsidRPr="00CD7520">
        <w:rPr>
          <w:lang w:eastAsia="en-US"/>
        </w:rPr>
        <w:t xml:space="preserve"> que está em sua área de trabalho.</w:t>
      </w:r>
    </w:p>
    <w:p w14:paraId="7C8B8FAE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>Em seguida, clique com o botão direito do mouse em uma área vazia dentro da pasta.</w:t>
      </w:r>
    </w:p>
    <w:p w14:paraId="111402AC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 xml:space="preserve">Selecione a opção </w:t>
      </w:r>
      <w:proofErr w:type="spellStart"/>
      <w:r w:rsidRPr="00CD7520">
        <w:rPr>
          <w:lang w:eastAsia="en-US"/>
        </w:rPr>
        <w:t>Git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Bash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Here</w:t>
      </w:r>
      <w:proofErr w:type="spellEnd"/>
      <w:r w:rsidRPr="00CD7520">
        <w:rPr>
          <w:lang w:eastAsia="en-US"/>
        </w:rPr>
        <w:t xml:space="preserve">. Isso abrirá um terminal de comandos </w:t>
      </w:r>
      <w:proofErr w:type="spellStart"/>
      <w:r w:rsidRPr="00CD7520">
        <w:rPr>
          <w:lang w:eastAsia="en-US"/>
        </w:rPr>
        <w:t>Git</w:t>
      </w:r>
      <w:proofErr w:type="spellEnd"/>
      <w:r w:rsidRPr="00CD7520">
        <w:rPr>
          <w:lang w:eastAsia="en-US"/>
        </w:rPr>
        <w:t>.</w:t>
      </w:r>
    </w:p>
    <w:p w14:paraId="47B728B9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 xml:space="preserve">Neste terminal digite o comando  </w:t>
      </w:r>
      <w:proofErr w:type="spellStart"/>
      <w:r w:rsidRPr="00CD7520">
        <w:rPr>
          <w:lang w:eastAsia="en-US"/>
        </w:rPr>
        <w:t>npm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install</w:t>
      </w:r>
      <w:proofErr w:type="spellEnd"/>
      <w:r w:rsidRPr="00CD7520">
        <w:rPr>
          <w:lang w:eastAsia="en-US"/>
        </w:rPr>
        <w:t xml:space="preserve"> ; </w:t>
      </w:r>
    </w:p>
    <w:p w14:paraId="58A20970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 xml:space="preserve">E em seguida, digite o comando  </w:t>
      </w:r>
      <w:proofErr w:type="spellStart"/>
      <w:r w:rsidRPr="00CD7520">
        <w:rPr>
          <w:lang w:eastAsia="en-US"/>
        </w:rPr>
        <w:t>npm</w:t>
      </w:r>
      <w:proofErr w:type="spellEnd"/>
      <w:r w:rsidRPr="00CD7520">
        <w:rPr>
          <w:lang w:eastAsia="en-US"/>
        </w:rPr>
        <w:t xml:space="preserve"> start ;</w:t>
      </w:r>
    </w:p>
    <w:p w14:paraId="7AC324D2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 xml:space="preserve">Nessa fase o terminal te informará em que porta o sistema irá abrir. </w:t>
      </w:r>
    </w:p>
    <w:p w14:paraId="5B50EB6C" w14:textId="10B13ECE" w:rsidR="0061548C" w:rsidRPr="00CD7520" w:rsidRDefault="0061548C" w:rsidP="0061548C">
      <w:pPr>
        <w:ind w:left="1440"/>
        <w:rPr>
          <w:lang w:eastAsia="en-US"/>
        </w:rPr>
      </w:pPr>
      <w:r w:rsidRPr="00CD7520">
        <w:rPr>
          <w:lang w:eastAsia="en-US"/>
        </w:rPr>
        <w:t>(Exemplo: localhost:3000).</w:t>
      </w:r>
    </w:p>
    <w:p w14:paraId="4A6470FD" w14:textId="77777777" w:rsidR="0061548C" w:rsidRPr="00CD7520" w:rsidRDefault="0061548C" w:rsidP="0061548C">
      <w:pPr>
        <w:rPr>
          <w:lang w:eastAsia="en-US"/>
        </w:rPr>
      </w:pPr>
    </w:p>
    <w:p w14:paraId="0A4F8330" w14:textId="77777777" w:rsidR="0061548C" w:rsidRPr="00CD7520" w:rsidRDefault="0061548C" w:rsidP="0061548C">
      <w:pPr>
        <w:numPr>
          <w:ilvl w:val="0"/>
          <w:numId w:val="19"/>
        </w:numPr>
        <w:rPr>
          <w:b/>
          <w:lang w:eastAsia="en-US"/>
        </w:rPr>
      </w:pPr>
      <w:r w:rsidRPr="00CD7520">
        <w:rPr>
          <w:b/>
          <w:lang w:eastAsia="en-US"/>
        </w:rPr>
        <w:t>Terceira fase, criação do banco de dados:</w:t>
      </w:r>
    </w:p>
    <w:p w14:paraId="276883C8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Acesse o prompt de comando do seu sistema operacional com o botão direito e clique em “executar como administrador”.</w:t>
      </w:r>
    </w:p>
    <w:p w14:paraId="6F946419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 xml:space="preserve">Utilize o comando:  </w:t>
      </w:r>
      <w:proofErr w:type="spellStart"/>
      <w:r w:rsidRPr="00CD7520">
        <w:rPr>
          <w:lang w:eastAsia="en-US"/>
        </w:rPr>
        <w:t>cd</w:t>
      </w:r>
      <w:proofErr w:type="spellEnd"/>
      <w:r w:rsidRPr="00CD7520">
        <w:rPr>
          <w:lang w:eastAsia="en-US"/>
        </w:rPr>
        <w:t xml:space="preserve"> ..  duas vezes para chegar até a pasta C:.</w:t>
      </w:r>
    </w:p>
    <w:p w14:paraId="2AD1081F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 xml:space="preserve">Utilize o comando  </w:t>
      </w:r>
      <w:proofErr w:type="spellStart"/>
      <w:r w:rsidRPr="00CD7520">
        <w:rPr>
          <w:lang w:eastAsia="en-US"/>
        </w:rPr>
        <w:t>cd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mongodb</w:t>
      </w:r>
      <w:proofErr w:type="spellEnd"/>
      <w:r w:rsidRPr="00CD7520">
        <w:rPr>
          <w:lang w:eastAsia="en-US"/>
        </w:rPr>
        <w:t xml:space="preserve">  para acessar a pasta que você criou anteriormente./</w:t>
      </w:r>
    </w:p>
    <w:p w14:paraId="30315C9D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 xml:space="preserve">Utilize o comando  </w:t>
      </w:r>
      <w:proofErr w:type="spellStart"/>
      <w:r w:rsidRPr="00CD7520">
        <w:rPr>
          <w:lang w:eastAsia="en-US"/>
        </w:rPr>
        <w:t>cd</w:t>
      </w:r>
      <w:proofErr w:type="spellEnd"/>
      <w:r w:rsidRPr="00CD7520">
        <w:rPr>
          <w:lang w:eastAsia="en-US"/>
        </w:rPr>
        <w:t xml:space="preserve"> bin  para acessar a pasta bin gerada na instalação.</w:t>
      </w:r>
    </w:p>
    <w:p w14:paraId="70BAB438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Inicie o banco de dados com o comando  mongo .</w:t>
      </w:r>
    </w:p>
    <w:p w14:paraId="45A0C998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Se não apresentar nenhum erro, prossiga para a criação das coleções no banco, se apresentar algum erro, reveja o processo da instalação do banco de dados.</w:t>
      </w:r>
    </w:p>
    <w:p w14:paraId="4462B2CC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 xml:space="preserve">Crie a 1ª coleção com o comando  </w:t>
      </w:r>
      <w:proofErr w:type="spellStart"/>
      <w:r w:rsidRPr="00CD7520">
        <w:rPr>
          <w:lang w:eastAsia="en-US"/>
        </w:rPr>
        <w:t>createCollection</w:t>
      </w:r>
      <w:proofErr w:type="spellEnd"/>
      <w:r w:rsidRPr="00CD7520">
        <w:rPr>
          <w:lang w:eastAsia="en-US"/>
        </w:rPr>
        <w:t>(‘</w:t>
      </w:r>
      <w:proofErr w:type="gramStart"/>
      <w:r w:rsidRPr="00CD7520">
        <w:rPr>
          <w:lang w:eastAsia="en-US"/>
        </w:rPr>
        <w:t>analises</w:t>
      </w:r>
      <w:proofErr w:type="gramEnd"/>
      <w:r w:rsidRPr="00CD7520">
        <w:rPr>
          <w:lang w:eastAsia="en-US"/>
        </w:rPr>
        <w:t xml:space="preserve">’); E em seguida a segunda              </w:t>
      </w:r>
      <w:proofErr w:type="spellStart"/>
      <w:r w:rsidRPr="00CD7520">
        <w:rPr>
          <w:lang w:eastAsia="en-US"/>
        </w:rPr>
        <w:t>createCollection</w:t>
      </w:r>
      <w:proofErr w:type="spellEnd"/>
      <w:r w:rsidRPr="00CD7520">
        <w:rPr>
          <w:lang w:eastAsia="en-US"/>
        </w:rPr>
        <w:t>(‘</w:t>
      </w:r>
      <w:proofErr w:type="spellStart"/>
      <w:r w:rsidRPr="00CD7520">
        <w:rPr>
          <w:lang w:eastAsia="en-US"/>
        </w:rPr>
        <w:t>users</w:t>
      </w:r>
      <w:proofErr w:type="spellEnd"/>
      <w:r w:rsidRPr="00CD7520">
        <w:rPr>
          <w:lang w:eastAsia="en-US"/>
        </w:rPr>
        <w:t>’);</w:t>
      </w:r>
    </w:p>
    <w:p w14:paraId="19720923" w14:textId="3CB2C40E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 xml:space="preserve">Para confirmar a criação, digite o comando “show </w:t>
      </w:r>
      <w:proofErr w:type="spellStart"/>
      <w:r w:rsidRPr="00CD7520">
        <w:rPr>
          <w:lang w:eastAsia="en-US"/>
        </w:rPr>
        <w:t>collections</w:t>
      </w:r>
      <w:proofErr w:type="spellEnd"/>
      <w:r w:rsidRPr="00CD7520">
        <w:rPr>
          <w:lang w:eastAsia="en-US"/>
        </w:rPr>
        <w:t>”. Se as duas foram criadas corretamente, o processo está finalizado e você já pode acessar o sistema.</w:t>
      </w:r>
    </w:p>
    <w:p w14:paraId="31182979" w14:textId="06FBDF60" w:rsidR="0061548C" w:rsidRPr="00CD7520" w:rsidRDefault="0061548C" w:rsidP="0061548C">
      <w:pPr>
        <w:rPr>
          <w:lang w:eastAsia="en-US"/>
        </w:rPr>
      </w:pPr>
    </w:p>
    <w:p w14:paraId="07B5263E" w14:textId="4B88CD1F" w:rsidR="0061548C" w:rsidRPr="00CD7520" w:rsidRDefault="0061548C" w:rsidP="0061548C">
      <w:pPr>
        <w:rPr>
          <w:lang w:eastAsia="en-US"/>
        </w:rPr>
      </w:pPr>
    </w:p>
    <w:p w14:paraId="5A320BBB" w14:textId="4CF8ED3C" w:rsidR="0061548C" w:rsidRPr="00CD7520" w:rsidRDefault="0061548C" w:rsidP="0061548C">
      <w:pPr>
        <w:rPr>
          <w:lang w:eastAsia="en-US"/>
        </w:rPr>
      </w:pPr>
    </w:p>
    <w:p w14:paraId="04B1EAA5" w14:textId="3883793C" w:rsidR="0061548C" w:rsidRPr="00CD7520" w:rsidRDefault="0061548C" w:rsidP="0061548C">
      <w:pPr>
        <w:rPr>
          <w:lang w:eastAsia="en-US"/>
        </w:rPr>
      </w:pPr>
    </w:p>
    <w:p w14:paraId="26CEBC9A" w14:textId="6426368F" w:rsidR="0061548C" w:rsidRPr="00CD7520" w:rsidRDefault="0061548C" w:rsidP="0061548C">
      <w:pPr>
        <w:rPr>
          <w:lang w:eastAsia="en-US"/>
        </w:rPr>
      </w:pPr>
    </w:p>
    <w:p w14:paraId="29080B41" w14:textId="34A48765" w:rsidR="0061548C" w:rsidRPr="00CD7520" w:rsidRDefault="0061548C" w:rsidP="0061548C">
      <w:pPr>
        <w:rPr>
          <w:lang w:eastAsia="en-US"/>
        </w:rPr>
      </w:pPr>
    </w:p>
    <w:p w14:paraId="26EAEBCF" w14:textId="1D652DEE" w:rsidR="0061548C" w:rsidRPr="00CD7520" w:rsidRDefault="0061548C" w:rsidP="0061548C">
      <w:pPr>
        <w:rPr>
          <w:lang w:eastAsia="en-US"/>
        </w:rPr>
      </w:pPr>
    </w:p>
    <w:p w14:paraId="4D9FD31C" w14:textId="0772B63D" w:rsidR="0061548C" w:rsidRPr="00CD7520" w:rsidRDefault="0061548C" w:rsidP="0061548C">
      <w:pPr>
        <w:rPr>
          <w:lang w:eastAsia="en-US"/>
        </w:rPr>
      </w:pPr>
    </w:p>
    <w:p w14:paraId="56C5E633" w14:textId="011D1A88" w:rsidR="0061548C" w:rsidRPr="00CD7520" w:rsidRDefault="0061548C" w:rsidP="0061548C">
      <w:pPr>
        <w:rPr>
          <w:lang w:eastAsia="en-US"/>
        </w:rPr>
      </w:pPr>
    </w:p>
    <w:p w14:paraId="548F8B60" w14:textId="21E2D604" w:rsidR="0061548C" w:rsidRPr="00CD7520" w:rsidRDefault="0061548C" w:rsidP="0061548C">
      <w:pPr>
        <w:rPr>
          <w:lang w:eastAsia="en-US"/>
        </w:rPr>
      </w:pPr>
    </w:p>
    <w:p w14:paraId="16392B3A" w14:textId="2A3C0665" w:rsidR="0061548C" w:rsidRPr="00CD7520" w:rsidRDefault="0061548C" w:rsidP="0061548C">
      <w:pPr>
        <w:rPr>
          <w:lang w:eastAsia="en-US"/>
        </w:rPr>
      </w:pPr>
    </w:p>
    <w:p w14:paraId="5BCE1E9E" w14:textId="0D7969A5" w:rsidR="0061548C" w:rsidRPr="00CD7520" w:rsidRDefault="0061548C" w:rsidP="0061548C">
      <w:pPr>
        <w:rPr>
          <w:lang w:eastAsia="en-US"/>
        </w:rPr>
      </w:pPr>
    </w:p>
    <w:p w14:paraId="05D6950B" w14:textId="14208005" w:rsidR="0061548C" w:rsidRPr="00CD7520" w:rsidRDefault="0061548C" w:rsidP="0061548C">
      <w:pPr>
        <w:rPr>
          <w:lang w:eastAsia="en-US"/>
        </w:rPr>
      </w:pPr>
    </w:p>
    <w:p w14:paraId="3DDBFC0F" w14:textId="3B61A6CA" w:rsidR="0061548C" w:rsidRPr="00CD7520" w:rsidRDefault="0061548C" w:rsidP="0061548C">
      <w:pPr>
        <w:rPr>
          <w:lang w:eastAsia="en-US"/>
        </w:rPr>
      </w:pPr>
    </w:p>
    <w:p w14:paraId="2C4856F8" w14:textId="6E3D3BC9" w:rsidR="0061548C" w:rsidRPr="00CD7520" w:rsidRDefault="0061548C" w:rsidP="0061548C">
      <w:pPr>
        <w:rPr>
          <w:lang w:eastAsia="en-US"/>
        </w:rPr>
      </w:pPr>
    </w:p>
    <w:p w14:paraId="3E2B8A1A" w14:textId="275DD97E" w:rsidR="0061548C" w:rsidRPr="00CD7520" w:rsidRDefault="0061548C" w:rsidP="0061548C">
      <w:pPr>
        <w:rPr>
          <w:lang w:eastAsia="en-US"/>
        </w:rPr>
      </w:pPr>
    </w:p>
    <w:p w14:paraId="566D8CA4" w14:textId="77777777" w:rsidR="0061548C" w:rsidRPr="00CD7520" w:rsidRDefault="0061548C" w:rsidP="0061548C">
      <w:pPr>
        <w:rPr>
          <w:lang w:eastAsia="en-US"/>
        </w:rPr>
      </w:pPr>
    </w:p>
    <w:p w14:paraId="46D55310" w14:textId="77777777" w:rsidR="0061548C" w:rsidRPr="00CD7520" w:rsidRDefault="0061548C" w:rsidP="0061548C">
      <w:pPr>
        <w:rPr>
          <w:b/>
          <w:lang w:eastAsia="en-US"/>
        </w:rPr>
      </w:pPr>
    </w:p>
    <w:p w14:paraId="00E0745E" w14:textId="43B94F90" w:rsidR="0061548C" w:rsidRPr="00CD7520" w:rsidRDefault="0061548C" w:rsidP="0061548C">
      <w:pPr>
        <w:numPr>
          <w:ilvl w:val="0"/>
          <w:numId w:val="8"/>
        </w:numPr>
        <w:rPr>
          <w:b/>
          <w:lang w:eastAsia="en-US"/>
        </w:rPr>
      </w:pPr>
      <w:r w:rsidRPr="00CD7520">
        <w:rPr>
          <w:b/>
          <w:lang w:eastAsia="en-US"/>
        </w:rPr>
        <w:t>Quarta fase, implantação do sistema no servidor de hospedagem:</w:t>
      </w:r>
    </w:p>
    <w:p w14:paraId="372E14F0" w14:textId="77777777" w:rsidR="0061548C" w:rsidRPr="00CD7520" w:rsidRDefault="0061548C" w:rsidP="0061548C">
      <w:pPr>
        <w:ind w:left="432"/>
        <w:rPr>
          <w:b/>
          <w:lang w:eastAsia="en-US"/>
        </w:rPr>
      </w:pPr>
    </w:p>
    <w:p w14:paraId="3DDCEEAC" w14:textId="77777777" w:rsidR="0061548C" w:rsidRPr="00CD7520" w:rsidRDefault="0061548C" w:rsidP="0061548C">
      <w:pPr>
        <w:rPr>
          <w:b/>
          <w:lang w:eastAsia="en-US"/>
        </w:rPr>
      </w:pPr>
    </w:p>
    <w:p w14:paraId="5FBD22FC" w14:textId="77777777" w:rsidR="0061548C" w:rsidRPr="00CD7520" w:rsidRDefault="0061548C" w:rsidP="0061548C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263A5618" wp14:editId="2705907E">
            <wp:extent cx="6120130" cy="30867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156E" w14:textId="77777777" w:rsidR="0061548C" w:rsidRPr="00CD7520" w:rsidRDefault="0061548C" w:rsidP="0061548C">
      <w:pPr>
        <w:rPr>
          <w:lang w:eastAsia="en-US"/>
        </w:rPr>
      </w:pPr>
    </w:p>
    <w:p w14:paraId="2FE70EC7" w14:textId="08915E2A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bookmarkStart w:id="11" w:name="_heading=h.26in1rg" w:colFirst="0" w:colLast="0"/>
      <w:bookmarkEnd w:id="11"/>
      <w:r w:rsidRPr="00CD7520">
        <w:rPr>
          <w:b/>
          <w:lang w:eastAsia="en-US"/>
        </w:rPr>
        <w:t>Treinamento e suporte</w:t>
      </w:r>
    </w:p>
    <w:p w14:paraId="4BD624CF" w14:textId="77777777" w:rsidR="0061548C" w:rsidRPr="00CD7520" w:rsidRDefault="0061548C" w:rsidP="0061548C">
      <w:pPr>
        <w:rPr>
          <w:b/>
          <w:lang w:eastAsia="en-US"/>
        </w:rPr>
      </w:pPr>
    </w:p>
    <w:p w14:paraId="4E2EBED6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Para auxiliar os usuários tem-se o JOB SEA - Manual de Usuário.</w:t>
      </w:r>
    </w:p>
    <w:p w14:paraId="725BE9B6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Suporte será oferecido por meio do e-mail:</w:t>
      </w:r>
    </w:p>
    <w:p w14:paraId="4B21E061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 xml:space="preserve"> ira.jobsea.com.br, onde o usuário pode contar nosso</w:t>
      </w:r>
    </w:p>
    <w:p w14:paraId="6DA9CD6A" w14:textId="6B076DB3" w:rsidR="0061548C" w:rsidRDefault="0061548C" w:rsidP="0061548C">
      <w:pPr>
        <w:rPr>
          <w:lang w:eastAsia="en-US"/>
        </w:rPr>
      </w:pPr>
      <w:r w:rsidRPr="00CD7520">
        <w:rPr>
          <w:lang w:eastAsia="en-US"/>
        </w:rPr>
        <w:t>apoio técnico.</w:t>
      </w:r>
    </w:p>
    <w:p w14:paraId="17086DBB" w14:textId="39666298" w:rsidR="00CD7520" w:rsidRDefault="00CD7520" w:rsidP="0061548C">
      <w:pPr>
        <w:rPr>
          <w:lang w:eastAsia="en-US"/>
        </w:rPr>
      </w:pPr>
    </w:p>
    <w:p w14:paraId="27E13BE2" w14:textId="08B4ED69" w:rsidR="00CD7520" w:rsidRPr="00CD7520" w:rsidRDefault="00CD7520" w:rsidP="0061548C">
      <w:pPr>
        <w:rPr>
          <w:lang w:eastAsia="en-US"/>
        </w:rPr>
      </w:pPr>
      <w:r>
        <w:rPr>
          <w:lang w:eastAsia="en-US"/>
        </w:rPr>
        <w:t xml:space="preserve">Segue abaixo o guia completo do </w:t>
      </w:r>
      <w:proofErr w:type="spellStart"/>
      <w:r>
        <w:rPr>
          <w:lang w:eastAsia="en-US"/>
        </w:rPr>
        <w:t>Heroku</w:t>
      </w:r>
      <w:proofErr w:type="spellEnd"/>
      <w:r>
        <w:rPr>
          <w:lang w:eastAsia="en-US"/>
        </w:rPr>
        <w:t xml:space="preserve"> onde o projeto está hospedado.</w:t>
      </w:r>
    </w:p>
    <w:p w14:paraId="4F707975" w14:textId="3D3051DA" w:rsidR="0061548C" w:rsidRPr="00CD7520" w:rsidRDefault="0061548C" w:rsidP="0061548C">
      <w:pPr>
        <w:rPr>
          <w:lang w:eastAsia="en-US"/>
        </w:rPr>
      </w:pPr>
    </w:p>
    <w:p w14:paraId="01C0EBAB" w14:textId="611DBFEF" w:rsidR="0061548C" w:rsidRPr="00CD7520" w:rsidRDefault="0061548C" w:rsidP="0061548C">
      <w:pPr>
        <w:rPr>
          <w:lang w:eastAsia="en-US"/>
        </w:rPr>
      </w:pPr>
    </w:p>
    <w:p w14:paraId="4D59123C" w14:textId="6D1D738B" w:rsidR="0061548C" w:rsidRPr="00CD7520" w:rsidRDefault="0061548C" w:rsidP="0061548C">
      <w:pPr>
        <w:rPr>
          <w:lang w:eastAsia="en-US"/>
        </w:rPr>
      </w:pPr>
    </w:p>
    <w:p w14:paraId="1DE67CFB" w14:textId="2E5568CD" w:rsidR="0061548C" w:rsidRPr="00CD7520" w:rsidRDefault="0061548C" w:rsidP="0061548C">
      <w:pPr>
        <w:rPr>
          <w:lang w:eastAsia="en-US"/>
        </w:rPr>
      </w:pPr>
    </w:p>
    <w:p w14:paraId="1DA23C1E" w14:textId="73E914DA" w:rsidR="0061548C" w:rsidRPr="00CD7520" w:rsidRDefault="0061548C" w:rsidP="0061548C">
      <w:pPr>
        <w:rPr>
          <w:lang w:eastAsia="en-US"/>
        </w:rPr>
      </w:pPr>
    </w:p>
    <w:p w14:paraId="4FD1D3C0" w14:textId="77777777" w:rsidR="0061548C" w:rsidRPr="00CD7520" w:rsidRDefault="0061548C" w:rsidP="0061548C">
      <w:pPr>
        <w:rPr>
          <w:lang w:eastAsia="en-US"/>
        </w:rPr>
      </w:pPr>
    </w:p>
    <w:p w14:paraId="2D975360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E266B02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118833E9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C407E3B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4D42AC6A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D54BC26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F80BC87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2AE7E5D1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461ACFA1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902BE07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0A65E107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A3F53A2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5153AE8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F8481F2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91C7E32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7B1944AF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4890170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1E3A1B7C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5202EC8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4BFE080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0875547B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05269256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1E1AEFE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232ABEC6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0D4B3EE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40B8B03" w14:textId="39E56807" w:rsidR="002A6F81" w:rsidRPr="00CD7520" w:rsidRDefault="002A6F81" w:rsidP="00E71FE3">
      <w:pPr>
        <w:jc w:val="center"/>
        <w:rPr>
          <w:b/>
          <w:bCs/>
          <w:lang w:eastAsia="en-US"/>
        </w:rPr>
      </w:pPr>
      <w:r w:rsidRPr="00CD7520">
        <w:rPr>
          <w:b/>
          <w:bCs/>
          <w:lang w:eastAsia="en-US"/>
        </w:rPr>
        <w:t>GUIA DE IMPLANTAÇÃO</w:t>
      </w:r>
      <w:r w:rsidR="0061548C" w:rsidRPr="00CD7520">
        <w:rPr>
          <w:b/>
          <w:bCs/>
          <w:lang w:eastAsia="en-US"/>
        </w:rPr>
        <w:t xml:space="preserve"> DO HEROKU</w:t>
      </w:r>
    </w:p>
    <w:p w14:paraId="39E0B5D3" w14:textId="77777777" w:rsidR="00E71FE3" w:rsidRPr="00CD7520" w:rsidRDefault="00E71FE3" w:rsidP="002A6F81">
      <w:pPr>
        <w:rPr>
          <w:b/>
          <w:bCs/>
          <w:lang w:eastAsia="en-US"/>
        </w:rPr>
      </w:pPr>
    </w:p>
    <w:p w14:paraId="7CAC4148" w14:textId="77777777" w:rsidR="00E71FE3" w:rsidRPr="00CD7520" w:rsidRDefault="00E71FE3" w:rsidP="002A6F81">
      <w:pPr>
        <w:rPr>
          <w:b/>
          <w:bCs/>
          <w:lang w:eastAsia="en-US"/>
        </w:rPr>
      </w:pPr>
    </w:p>
    <w:p w14:paraId="77515AFE" w14:textId="77777777" w:rsidR="002A6F81" w:rsidRPr="00CD7520" w:rsidRDefault="002A6F81" w:rsidP="002A6F81">
      <w:pPr>
        <w:rPr>
          <w:lang w:eastAsia="en-US"/>
        </w:rPr>
      </w:pPr>
    </w:p>
    <w:p w14:paraId="071CBB96" w14:textId="77777777" w:rsidR="002A6F81" w:rsidRPr="00CD7520" w:rsidRDefault="002A6F81" w:rsidP="002A6F81">
      <w:pPr>
        <w:rPr>
          <w:lang w:eastAsia="en-US"/>
        </w:rPr>
      </w:pPr>
      <w:r w:rsidRPr="00CD7520">
        <w:rPr>
          <w:b/>
          <w:bCs/>
          <w:lang w:eastAsia="en-US"/>
        </w:rPr>
        <w:t>Etapa 1 – Crie o projeto</w:t>
      </w:r>
    </w:p>
    <w:p w14:paraId="74551FF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Em uma nova pasta, vou abrir um terminal e executar o comando </w:t>
      </w:r>
      <w:proofErr w:type="spellStart"/>
      <w:r w:rsidRPr="00CD7520">
        <w:rPr>
          <w:lang w:eastAsia="en-US"/>
        </w:rPr>
        <w:t>npm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init</w:t>
      </w:r>
      <w:proofErr w:type="spellEnd"/>
      <w:r w:rsidRPr="00CD7520">
        <w:rPr>
          <w:lang w:eastAsia="en-US"/>
        </w:rPr>
        <w:t xml:space="preserve"> -y para criar um projeto. O servidor fictício será escrito em expressar, então precisamos executar o </w:t>
      </w:r>
      <w:proofErr w:type="spellStart"/>
      <w:r w:rsidRPr="00CD7520">
        <w:rPr>
          <w:lang w:eastAsia="en-US"/>
        </w:rPr>
        <w:t>npm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install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express</w:t>
      </w:r>
      <w:proofErr w:type="spellEnd"/>
      <w:r w:rsidRPr="00CD7520">
        <w:rPr>
          <w:lang w:eastAsia="en-US"/>
        </w:rPr>
        <w:t> comando para instalar este módulo.</w:t>
      </w:r>
    </w:p>
    <w:p w14:paraId="00B82299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Após a instalação desta biblioteca, podemos criar um arquivo para o nosso projeto, chamado app.js. Dentro dele, escreveremos o código para o nosso servidor simples:</w:t>
      </w:r>
    </w:p>
    <w:p w14:paraId="3313EF5F" w14:textId="77777777" w:rsidR="002A6F81" w:rsidRPr="00CD7520" w:rsidRDefault="002A6F81" w:rsidP="002A6F81">
      <w:pPr>
        <w:rPr>
          <w:lang w:eastAsia="en-US"/>
        </w:rPr>
      </w:pPr>
    </w:p>
    <w:p w14:paraId="1ED2D44D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284278FF" wp14:editId="19289346">
            <wp:extent cx="5400040" cy="425894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4336" w14:textId="77777777" w:rsidR="002A6F81" w:rsidRPr="00CD7520" w:rsidRDefault="002A6F81" w:rsidP="002A6F81">
      <w:pPr>
        <w:rPr>
          <w:lang w:eastAsia="en-US"/>
        </w:rPr>
      </w:pPr>
    </w:p>
    <w:p w14:paraId="124A376A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Podemos iniciar o aplicativo executando node app.js. Então podemos experimentá-lo no seguinte URL http://localhost:3000. Neste ponto, você deverá ver a mensagem </w:t>
      </w:r>
      <w:proofErr w:type="spellStart"/>
      <w:r w:rsidRPr="00CD7520">
        <w:rPr>
          <w:lang w:eastAsia="en-US"/>
        </w:rPr>
        <w:t>Hello</w:t>
      </w:r>
      <w:proofErr w:type="spellEnd"/>
      <w:r w:rsidRPr="00CD7520">
        <w:rPr>
          <w:lang w:eastAsia="en-US"/>
        </w:rPr>
        <w:t xml:space="preserve"> World no navegador.</w:t>
      </w:r>
    </w:p>
    <w:p w14:paraId="443C8F99" w14:textId="77777777" w:rsidR="002A6F81" w:rsidRPr="00CD7520" w:rsidRDefault="002A6F81" w:rsidP="002A6F81">
      <w:pPr>
        <w:rPr>
          <w:lang w:eastAsia="en-US"/>
        </w:rPr>
      </w:pPr>
    </w:p>
    <w:p w14:paraId="625DB79C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Etapa 2 – Sistema de controle de versão</w:t>
      </w:r>
    </w:p>
    <w:p w14:paraId="4059C7B8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O próximo passo é escolher um sistema de controle de versão e colocar nosso código em uma plataforma de desenvolvimento em um repositório.</w:t>
      </w:r>
    </w:p>
    <w:p w14:paraId="4F4FB4D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O sistema de controle de versão mais popular é </w:t>
      </w:r>
      <w:proofErr w:type="spellStart"/>
      <w:r w:rsidRPr="00CD7520">
        <w:rPr>
          <w:lang w:eastAsia="en-US"/>
        </w:rPr>
        <w:t>Git</w:t>
      </w:r>
      <w:proofErr w:type="spellEnd"/>
      <w:r w:rsidRPr="00CD7520">
        <w:rPr>
          <w:lang w:eastAsia="en-US"/>
        </w:rPr>
        <w:t xml:space="preserve"> junto com </w:t>
      </w:r>
      <w:proofErr w:type="spellStart"/>
      <w:r w:rsidRPr="00CD7520">
        <w:rPr>
          <w:lang w:eastAsia="en-US"/>
        </w:rPr>
        <w:t>Github</w:t>
      </w:r>
      <w:proofErr w:type="spellEnd"/>
      <w:r w:rsidRPr="00CD7520">
        <w:rPr>
          <w:lang w:eastAsia="en-US"/>
        </w:rPr>
        <w:t> como uma plataforma de desenvolvimento, é isso que usaremos aqui.</w:t>
      </w:r>
    </w:p>
    <w:p w14:paraId="3FD94B29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lastRenderedPageBreak/>
        <w:t>No GitHub, vá em frente e crie um repositório para o seu aplicativo, assim:</w:t>
      </w:r>
    </w:p>
    <w:p w14:paraId="0E25406F" w14:textId="77777777" w:rsidR="002A6F81" w:rsidRPr="00CD7520" w:rsidRDefault="002A6F81" w:rsidP="002A6F81">
      <w:pPr>
        <w:rPr>
          <w:lang w:eastAsia="en-US"/>
        </w:rPr>
      </w:pPr>
    </w:p>
    <w:p w14:paraId="4625A250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44A6A697" wp14:editId="4851D79B">
            <wp:extent cx="5400040" cy="51962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B58C" w14:textId="77777777" w:rsidR="002A6F81" w:rsidRPr="00CD7520" w:rsidRDefault="002A6F81" w:rsidP="002A6F81">
      <w:pPr>
        <w:rPr>
          <w:lang w:eastAsia="en-US"/>
        </w:rPr>
      </w:pPr>
    </w:p>
    <w:p w14:paraId="5DD19792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Para fazer upload do seu código local em um repositório, você precisa executar os comandos listados no </w:t>
      </w:r>
      <w:proofErr w:type="spellStart"/>
      <w:r w:rsidRPr="00CD7520">
        <w:rPr>
          <w:lang w:eastAsia="en-US"/>
        </w:rPr>
        <w:t>Github</w:t>
      </w:r>
      <w:proofErr w:type="spellEnd"/>
      <w:r w:rsidRPr="00CD7520">
        <w:rPr>
          <w:lang w:eastAsia="en-US"/>
        </w:rPr>
        <w:t xml:space="preserve"> depois de clicar em </w:t>
      </w:r>
      <w:proofErr w:type="spellStart"/>
      <w:r w:rsidRPr="00CD7520">
        <w:rPr>
          <w:lang w:eastAsia="en-US"/>
        </w:rPr>
        <w:t>Create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repository</w:t>
      </w:r>
      <w:proofErr w:type="spellEnd"/>
      <w:r w:rsidRPr="00CD7520">
        <w:rPr>
          <w:lang w:eastAsia="en-US"/>
        </w:rPr>
        <w:t> botão:</w:t>
      </w:r>
    </w:p>
    <w:p w14:paraId="4CB0A277" w14:textId="77777777" w:rsidR="002A6F81" w:rsidRPr="00CD7520" w:rsidRDefault="002A6F81" w:rsidP="002A6F81">
      <w:pPr>
        <w:rPr>
          <w:lang w:eastAsia="en-US"/>
        </w:rPr>
      </w:pPr>
    </w:p>
    <w:p w14:paraId="2F5594AF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06C92C9B" wp14:editId="6EC0DADF">
            <wp:extent cx="5400040" cy="1168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52B" w14:textId="77777777" w:rsidR="002A6F81" w:rsidRPr="00CD7520" w:rsidRDefault="002A6F81" w:rsidP="002A6F81">
      <w:pPr>
        <w:rPr>
          <w:lang w:eastAsia="en-US"/>
        </w:rPr>
      </w:pPr>
    </w:p>
    <w:p w14:paraId="093F9310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Comandos para fazer upload de nosso código no repositório do </w:t>
      </w:r>
      <w:proofErr w:type="spellStart"/>
      <w:r w:rsidRPr="00CD7520">
        <w:rPr>
          <w:lang w:eastAsia="en-US"/>
        </w:rPr>
        <w:t>Github</w:t>
      </w:r>
      <w:proofErr w:type="spellEnd"/>
    </w:p>
    <w:p w14:paraId="66F98861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Antes de fazer isso, devemos ignorar alguns arquivos. Queremos fazer upload para o repositório apenas do código que escrevemos, sem as dependências (os módulos instalados).</w:t>
      </w:r>
    </w:p>
    <w:p w14:paraId="0DF1E618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Para isso, precisamos criar um arquivo .</w:t>
      </w:r>
      <w:proofErr w:type="spellStart"/>
      <w:r w:rsidRPr="00CD7520">
        <w:rPr>
          <w:lang w:eastAsia="en-US"/>
        </w:rPr>
        <w:t>gitignore</w:t>
      </w:r>
      <w:proofErr w:type="spellEnd"/>
      <w:r w:rsidRPr="00CD7520">
        <w:rPr>
          <w:lang w:eastAsia="en-US"/>
        </w:rPr>
        <w:t> e dentro dele escreva o arquivo que queremos ignorar.</w:t>
      </w:r>
    </w:p>
    <w:p w14:paraId="1414D148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lastRenderedPageBreak/>
        <w:drawing>
          <wp:inline distT="0" distB="0" distL="0" distR="0" wp14:anchorId="77998F6D" wp14:editId="59203086">
            <wp:extent cx="4267200" cy="2095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7139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Estrutura de pastas e arquivo .</w:t>
      </w:r>
      <w:proofErr w:type="spellStart"/>
      <w:r w:rsidRPr="00CD7520">
        <w:rPr>
          <w:lang w:eastAsia="en-US"/>
        </w:rPr>
        <w:t>gitignore</w:t>
      </w:r>
      <w:proofErr w:type="spellEnd"/>
    </w:p>
    <w:p w14:paraId="01DD8F2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Agora, podemos escrever os comandos listados na figura acima (a do GitHub).</w:t>
      </w:r>
    </w:p>
    <w:p w14:paraId="2BC94699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executou os comandos corretamente, ele estará na página do seu repositório. Se você o atualizar, deverá ver seus arquivos, exceto o que você ignorou explicitamente, a saber node modules.</w:t>
      </w:r>
    </w:p>
    <w:p w14:paraId="63A63259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42F25C1F" wp14:editId="66C4EA20">
            <wp:extent cx="5400040" cy="16027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7E35" w14:textId="77777777" w:rsidR="002A6F81" w:rsidRPr="00CD7520" w:rsidRDefault="002A6F81" w:rsidP="002A6F81">
      <w:pPr>
        <w:rPr>
          <w:lang w:eastAsia="en-US"/>
        </w:rPr>
      </w:pPr>
      <w:r w:rsidRPr="00CD7520">
        <w:rPr>
          <w:b/>
          <w:bCs/>
          <w:lang w:eastAsia="en-US"/>
        </w:rPr>
        <w:t xml:space="preserve">Etapa 3 – Vincular o repositório ao </w:t>
      </w:r>
      <w:proofErr w:type="spellStart"/>
      <w:r w:rsidRPr="00CD7520">
        <w:rPr>
          <w:b/>
          <w:bCs/>
          <w:lang w:eastAsia="en-US"/>
        </w:rPr>
        <w:t>Heroku</w:t>
      </w:r>
      <w:proofErr w:type="spellEnd"/>
    </w:p>
    <w:p w14:paraId="1A84BD74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Nesta etapa, podemos vincular o repositório do </w:t>
      </w:r>
      <w:proofErr w:type="spellStart"/>
      <w:r w:rsidRPr="00CD7520">
        <w:rPr>
          <w:lang w:eastAsia="en-US"/>
        </w:rPr>
        <w:t>Github</w:t>
      </w:r>
      <w:proofErr w:type="spellEnd"/>
      <w:r w:rsidRPr="00CD7520">
        <w:rPr>
          <w:lang w:eastAsia="en-US"/>
        </w:rPr>
        <w:t xml:space="preserve"> ao nosso aplicativo </w:t>
      </w:r>
      <w:proofErr w:type="spellStart"/>
      <w:r w:rsidRPr="00CD7520">
        <w:rPr>
          <w:lang w:eastAsia="en-US"/>
        </w:rPr>
        <w:t>Heroku</w:t>
      </w:r>
      <w:proofErr w:type="spellEnd"/>
      <w:r w:rsidRPr="00CD7520">
        <w:rPr>
          <w:lang w:eastAsia="en-US"/>
        </w:rPr>
        <w:t>.</w:t>
      </w:r>
    </w:p>
    <w:p w14:paraId="7164CAE7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Primeiro, crie um aplicativo no </w:t>
      </w:r>
      <w:proofErr w:type="spellStart"/>
      <w:r w:rsidRPr="00CD7520">
        <w:rPr>
          <w:lang w:eastAsia="en-US"/>
        </w:rPr>
        <w:t>Heroku</w:t>
      </w:r>
      <w:proofErr w:type="spellEnd"/>
      <w:r w:rsidRPr="00CD7520">
        <w:rPr>
          <w:lang w:eastAsia="en-US"/>
        </w:rPr>
        <w:t xml:space="preserve"> e siga as etapas listadas na plataforma.</w:t>
      </w:r>
    </w:p>
    <w:p w14:paraId="42C8EFDC" w14:textId="77777777" w:rsidR="002A6F81" w:rsidRPr="00CD7520" w:rsidRDefault="002A6F81" w:rsidP="002A6F81">
      <w:pPr>
        <w:rPr>
          <w:lang w:eastAsia="en-US"/>
        </w:rPr>
      </w:pPr>
    </w:p>
    <w:p w14:paraId="31A6B326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2B56B7CD" wp14:editId="38D5F5B6">
            <wp:extent cx="5133975" cy="11620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5AE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Depois que o aplicativo for criado, uma janela semelhante a esta deve aparecer:</w:t>
      </w:r>
    </w:p>
    <w:p w14:paraId="4A9C4BFC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0340107A" wp14:editId="4BC4C521">
            <wp:extent cx="5400040" cy="25946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256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lastRenderedPageBreak/>
        <w:t>Painel de aplicativos</w:t>
      </w:r>
    </w:p>
    <w:p w14:paraId="702CCDBE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Agora, se você olhar para a navegação na parte superior, verá Overview, </w:t>
      </w:r>
      <w:proofErr w:type="spellStart"/>
      <w:r w:rsidRPr="00CD7520">
        <w:rPr>
          <w:lang w:eastAsia="en-US"/>
        </w:rPr>
        <w:t>Resources</w:t>
      </w:r>
      <w:proofErr w:type="spellEnd"/>
      <w:r w:rsidRPr="00CD7520">
        <w:rPr>
          <w:lang w:eastAsia="en-US"/>
        </w:rPr>
        <w:t>, </w:t>
      </w:r>
      <w:proofErr w:type="spellStart"/>
      <w:r w:rsidRPr="00CD7520">
        <w:rPr>
          <w:lang w:eastAsia="en-US"/>
        </w:rPr>
        <w:t>Deploy</w:t>
      </w:r>
      <w:proofErr w:type="spellEnd"/>
      <w:r w:rsidRPr="00CD7520">
        <w:rPr>
          <w:lang w:eastAsia="en-US"/>
        </w:rPr>
        <w:t>, </w:t>
      </w:r>
      <w:proofErr w:type="spellStart"/>
      <w:r w:rsidRPr="00CD7520">
        <w:rPr>
          <w:lang w:eastAsia="en-US"/>
        </w:rPr>
        <w:t>Metrics</w:t>
      </w:r>
      <w:proofErr w:type="spellEnd"/>
      <w:r w:rsidRPr="00CD7520">
        <w:rPr>
          <w:lang w:eastAsia="en-US"/>
        </w:rPr>
        <w:t> e assim por diante. Tenha certeza disso </w:t>
      </w:r>
      <w:proofErr w:type="spellStart"/>
      <w:r w:rsidRPr="00CD7520">
        <w:rPr>
          <w:lang w:eastAsia="en-US"/>
        </w:rPr>
        <w:t>Deploy</w:t>
      </w:r>
      <w:proofErr w:type="spellEnd"/>
      <w:r w:rsidRPr="00CD7520">
        <w:rPr>
          <w:lang w:eastAsia="en-US"/>
        </w:rPr>
        <w:t> é selecionado. Em seguida, na segunda linha, clique no ícone GitHub.</w:t>
      </w:r>
    </w:p>
    <w:p w14:paraId="01DDDF93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56CB4E4B" wp14:editId="508772C7">
            <wp:extent cx="5400040" cy="2148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AD18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1BB4F62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9E12F07" w14:textId="77777777" w:rsidR="002A6F81" w:rsidRPr="00CD7520" w:rsidRDefault="002A6F81" w:rsidP="002A6F81">
      <w:pPr>
        <w:rPr>
          <w:b/>
          <w:bCs/>
          <w:lang w:eastAsia="en-US"/>
        </w:rPr>
      </w:pPr>
    </w:p>
    <w:p w14:paraId="5ED603DF" w14:textId="77777777" w:rsidR="002A6F81" w:rsidRPr="00CD7520" w:rsidRDefault="002A6F81" w:rsidP="002A6F81">
      <w:pPr>
        <w:rPr>
          <w:b/>
          <w:bCs/>
          <w:lang w:eastAsia="en-US"/>
        </w:rPr>
      </w:pPr>
    </w:p>
    <w:p w14:paraId="535F642B" w14:textId="77777777" w:rsidR="002A6F81" w:rsidRPr="00CD7520" w:rsidRDefault="002A6F81" w:rsidP="002A6F81">
      <w:pPr>
        <w:rPr>
          <w:b/>
          <w:bCs/>
          <w:lang w:eastAsia="en-US"/>
        </w:rPr>
      </w:pPr>
    </w:p>
    <w:p w14:paraId="0D929D84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CB186E7" w14:textId="77777777" w:rsidR="002A6F81" w:rsidRPr="00CD7520" w:rsidRDefault="002A6F81" w:rsidP="002A6F81">
      <w:pPr>
        <w:rPr>
          <w:b/>
          <w:bCs/>
          <w:lang w:eastAsia="en-US"/>
        </w:rPr>
      </w:pPr>
    </w:p>
    <w:p w14:paraId="51911D5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72063A2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09B1871" w14:textId="77777777" w:rsidR="002A6F81" w:rsidRPr="00CD7520" w:rsidRDefault="002A6F81" w:rsidP="002A6F81">
      <w:pPr>
        <w:rPr>
          <w:b/>
          <w:bCs/>
          <w:lang w:eastAsia="en-US"/>
        </w:rPr>
      </w:pPr>
    </w:p>
    <w:p w14:paraId="190571AF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Clique em conectar</w:t>
      </w:r>
    </w:p>
    <w:p w14:paraId="00E6F6C2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Procure o aplicativo desejado, que é demo-deploy-app-09 no nosso caso. Então clique Connect.</w:t>
      </w:r>
      <w:r w:rsidRPr="00CD7520">
        <w:rPr>
          <w:noProof/>
          <w:lang w:eastAsia="en-US"/>
        </w:rPr>
        <w:drawing>
          <wp:inline distT="0" distB="0" distL="0" distR="0" wp14:anchorId="774B2CD5" wp14:editId="1A03E0D7">
            <wp:extent cx="5400040" cy="3070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1C16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Implantar Filial</w:t>
      </w:r>
    </w:p>
    <w:p w14:paraId="6E6346E4" w14:textId="77777777" w:rsidR="002A6F81" w:rsidRPr="00CD7520" w:rsidRDefault="002A6F81" w:rsidP="002A6F81">
      <w:pPr>
        <w:rPr>
          <w:b/>
          <w:bCs/>
          <w:lang w:eastAsia="en-US"/>
        </w:rPr>
      </w:pPr>
    </w:p>
    <w:p w14:paraId="71A38865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Depois que o aplicativo for conectado com sucesso à sua conta </w:t>
      </w:r>
      <w:proofErr w:type="spellStart"/>
      <w:r w:rsidRPr="00CD7520">
        <w:rPr>
          <w:lang w:eastAsia="en-US"/>
        </w:rPr>
        <w:t>Heroku</w:t>
      </w:r>
      <w:proofErr w:type="spellEnd"/>
      <w:r w:rsidRPr="00CD7520">
        <w:rPr>
          <w:lang w:eastAsia="en-US"/>
        </w:rPr>
        <w:t>, você poderá clicar em </w:t>
      </w:r>
      <w:proofErr w:type="spellStart"/>
      <w:r w:rsidRPr="00CD7520">
        <w:rPr>
          <w:lang w:eastAsia="en-US"/>
        </w:rPr>
        <w:t>Deploy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Branch</w:t>
      </w:r>
      <w:proofErr w:type="spellEnd"/>
      <w:r w:rsidRPr="00CD7520">
        <w:rPr>
          <w:lang w:eastAsia="en-US"/>
        </w:rPr>
        <w:t> para implantar seu aplicativo.</w:t>
      </w:r>
    </w:p>
    <w:p w14:paraId="29B4765D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quiser, também pode selecionar a opção </w:t>
      </w:r>
      <w:proofErr w:type="spellStart"/>
      <w:r w:rsidRPr="00CD7520">
        <w:rPr>
          <w:lang w:eastAsia="en-US"/>
        </w:rPr>
        <w:t>Enable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Automatic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Deploys</w:t>
      </w:r>
      <w:proofErr w:type="spellEnd"/>
      <w:r w:rsidRPr="00CD7520">
        <w:rPr>
          <w:lang w:eastAsia="en-US"/>
        </w:rPr>
        <w:t xml:space="preserve"> que extrairá automaticamente o código do seu repositório do </w:t>
      </w:r>
      <w:proofErr w:type="spellStart"/>
      <w:r w:rsidRPr="00CD7520">
        <w:rPr>
          <w:lang w:eastAsia="en-US"/>
        </w:rPr>
        <w:t>Github</w:t>
      </w:r>
      <w:proofErr w:type="spellEnd"/>
      <w:r w:rsidRPr="00CD7520">
        <w:rPr>
          <w:lang w:eastAsia="en-US"/>
        </w:rPr>
        <w:t xml:space="preserve"> toda vez que você enviar um </w:t>
      </w:r>
      <w:proofErr w:type="spellStart"/>
      <w:r w:rsidRPr="00CD7520">
        <w:rPr>
          <w:lang w:eastAsia="en-US"/>
        </w:rPr>
        <w:t>push</w:t>
      </w:r>
      <w:proofErr w:type="spellEnd"/>
      <w:r w:rsidRPr="00CD7520">
        <w:rPr>
          <w:lang w:eastAsia="en-US"/>
        </w:rPr>
        <w:t xml:space="preserve"> para esse repositório.</w:t>
      </w:r>
    </w:p>
    <w:p w14:paraId="0B2DA861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Depois que o aplicativo foi implantado, você pode clicar em Exibir para abrir seu aplicativo.</w:t>
      </w:r>
    </w:p>
    <w:p w14:paraId="71A13580" w14:textId="77777777" w:rsidR="002A6F81" w:rsidRPr="00CD7520" w:rsidRDefault="002A6F81" w:rsidP="002A6F81">
      <w:pPr>
        <w:rPr>
          <w:lang w:eastAsia="en-US"/>
        </w:rPr>
      </w:pPr>
    </w:p>
    <w:p w14:paraId="508E6C68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lastRenderedPageBreak/>
        <w:drawing>
          <wp:inline distT="0" distB="0" distL="0" distR="0" wp14:anchorId="21D55C84" wp14:editId="114B0794">
            <wp:extent cx="5400040" cy="36995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A3D5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 xml:space="preserve">Etapa 4 – Configure o </w:t>
      </w:r>
      <w:proofErr w:type="spellStart"/>
      <w:r w:rsidRPr="00CD7520">
        <w:rPr>
          <w:b/>
          <w:bCs/>
          <w:lang w:eastAsia="en-US"/>
        </w:rPr>
        <w:t>Heroku</w:t>
      </w:r>
      <w:proofErr w:type="spellEnd"/>
      <w:r w:rsidRPr="00CD7520">
        <w:rPr>
          <w:b/>
          <w:bCs/>
          <w:lang w:eastAsia="en-US"/>
        </w:rPr>
        <w:t xml:space="preserve"> para executar corretamente o aplicativo</w:t>
      </w:r>
    </w:p>
    <w:p w14:paraId="2556D1E3" w14:textId="77777777" w:rsidR="002A6F81" w:rsidRPr="00CD7520" w:rsidRDefault="002A6F81" w:rsidP="002A6F81">
      <w:pPr>
        <w:rPr>
          <w:lang w:eastAsia="en-US"/>
        </w:rPr>
      </w:pPr>
    </w:p>
    <w:p w14:paraId="0EBEAB17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abrir o aplicativo neste momento, deverá ver algo assim:</w:t>
      </w:r>
    </w:p>
    <w:p w14:paraId="43B64F9F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066E6128" wp14:editId="5391EB56">
            <wp:extent cx="5400040" cy="40347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5E6E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Isso mesmo, um erro. Isso porque o </w:t>
      </w:r>
      <w:proofErr w:type="spellStart"/>
      <w:r w:rsidRPr="00CD7520">
        <w:rPr>
          <w:lang w:eastAsia="en-US"/>
        </w:rPr>
        <w:t>Heroku</w:t>
      </w:r>
      <w:proofErr w:type="spellEnd"/>
      <w:r w:rsidRPr="00CD7520">
        <w:rPr>
          <w:lang w:eastAsia="en-US"/>
        </w:rPr>
        <w:t xml:space="preserve"> não sabe como iniciar nosso aplicativo.</w:t>
      </w:r>
    </w:p>
    <w:p w14:paraId="1C48695F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se lembra, executamos o comando node app.js para iniciar o aplicativo localmente.</w:t>
      </w:r>
      <w:r w:rsidRPr="00CD7520">
        <w:rPr>
          <w:lang w:eastAsia="en-US"/>
        </w:rPr>
        <w:br/>
        <w:t xml:space="preserve">O </w:t>
      </w:r>
      <w:proofErr w:type="spellStart"/>
      <w:r w:rsidRPr="00CD7520">
        <w:rPr>
          <w:lang w:eastAsia="en-US"/>
        </w:rPr>
        <w:t>Heroku</w:t>
      </w:r>
      <w:proofErr w:type="spellEnd"/>
      <w:r w:rsidRPr="00CD7520">
        <w:rPr>
          <w:lang w:eastAsia="en-US"/>
        </w:rPr>
        <w:t xml:space="preserve"> não tem como saber quais comandos ele precisa executar para iniciar o aplicativo, e é por isso que gerou um erro.</w:t>
      </w:r>
    </w:p>
    <w:p w14:paraId="20FF18F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lastRenderedPageBreak/>
        <w:t>Para resolver esse problema, precisamos criar um arquivo chamado </w:t>
      </w:r>
      <w:proofErr w:type="spellStart"/>
      <w:r w:rsidRPr="00CD7520">
        <w:rPr>
          <w:lang w:eastAsia="en-US"/>
        </w:rPr>
        <w:t>Procfile</w:t>
      </w:r>
      <w:proofErr w:type="spellEnd"/>
      <w:r w:rsidRPr="00CD7520">
        <w:rPr>
          <w:lang w:eastAsia="en-US"/>
        </w:rPr>
        <w:t> com o seguinte conteúdo: web: node ./app.js.</w:t>
      </w:r>
    </w:p>
    <w:p w14:paraId="756D58BA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Para atualizar nosso aplicativo, tudo o que precisamos fazer é enviar um novo </w:t>
      </w:r>
      <w:proofErr w:type="spellStart"/>
      <w:r w:rsidRPr="00CD7520">
        <w:rPr>
          <w:lang w:eastAsia="en-US"/>
        </w:rPr>
        <w:t>commit</w:t>
      </w:r>
      <w:proofErr w:type="spellEnd"/>
      <w:r w:rsidRPr="00CD7520">
        <w:rPr>
          <w:lang w:eastAsia="en-US"/>
        </w:rPr>
        <w:t xml:space="preserve"> ao GitHub. Se tivermos ativado o </w:t>
      </w:r>
      <w:proofErr w:type="spellStart"/>
      <w:r w:rsidRPr="00CD7520">
        <w:rPr>
          <w:lang w:eastAsia="en-US"/>
        </w:rPr>
        <w:t>Automatic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Deploys</w:t>
      </w:r>
      <w:proofErr w:type="spellEnd"/>
      <w:r w:rsidRPr="00CD7520">
        <w:rPr>
          <w:lang w:eastAsia="en-US"/>
        </w:rPr>
        <w:t xml:space="preserve"> opção, o código será automaticamente puxado para o </w:t>
      </w:r>
      <w:proofErr w:type="spellStart"/>
      <w:r w:rsidRPr="00CD7520">
        <w:rPr>
          <w:lang w:eastAsia="en-US"/>
        </w:rPr>
        <w:t>Heroku</w:t>
      </w:r>
      <w:proofErr w:type="spellEnd"/>
      <w:r w:rsidRPr="00CD7520">
        <w:rPr>
          <w:lang w:eastAsia="en-US"/>
        </w:rPr>
        <w:t>. Caso contrário, precisamos clicar em </w:t>
      </w:r>
      <w:proofErr w:type="spellStart"/>
      <w:r w:rsidRPr="00CD7520">
        <w:rPr>
          <w:lang w:eastAsia="en-US"/>
        </w:rPr>
        <w:t>Deploy</w:t>
      </w:r>
      <w:proofErr w:type="spellEnd"/>
      <w:r w:rsidRPr="00CD7520">
        <w:rPr>
          <w:lang w:eastAsia="en-US"/>
        </w:rPr>
        <w:t xml:space="preserve"> </w:t>
      </w:r>
      <w:proofErr w:type="spellStart"/>
      <w:r w:rsidRPr="00CD7520">
        <w:rPr>
          <w:lang w:eastAsia="en-US"/>
        </w:rPr>
        <w:t>Branch</w:t>
      </w:r>
      <w:proofErr w:type="spellEnd"/>
      <w:r w:rsidRPr="00CD7520">
        <w:rPr>
          <w:lang w:eastAsia="en-US"/>
        </w:rPr>
        <w:t> novamente.</w:t>
      </w:r>
    </w:p>
    <w:p w14:paraId="7EF1BCB8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Depois que o aplicativo for reconstruído, deveremos vê-lo funcionando da seguinte maneira:</w:t>
      </w:r>
    </w:p>
    <w:p w14:paraId="1AE1E771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1FFE17BD" wp14:editId="71E16ACD">
            <wp:extent cx="5400040" cy="22332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929F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Etapa 5 – Como adicionar um complemento</w:t>
      </w:r>
    </w:p>
    <w:p w14:paraId="179DBCEC" w14:textId="77777777" w:rsidR="002A6F81" w:rsidRPr="00CD7520" w:rsidRDefault="002A6F81" w:rsidP="002A6F81">
      <w:pPr>
        <w:rPr>
          <w:lang w:eastAsia="en-US"/>
        </w:rPr>
      </w:pPr>
    </w:p>
    <w:p w14:paraId="19657770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Um dos principais benefícios que o </w:t>
      </w:r>
      <w:proofErr w:type="spellStart"/>
      <w:r w:rsidRPr="00CD7520">
        <w:rPr>
          <w:lang w:eastAsia="en-US"/>
        </w:rPr>
        <w:t>Heroku</w:t>
      </w:r>
      <w:proofErr w:type="spellEnd"/>
      <w:r w:rsidRPr="00CD7520">
        <w:rPr>
          <w:lang w:eastAsia="en-US"/>
        </w:rPr>
        <w:t xml:space="preserve"> oferece é o fato de que você pode adicionar recursos facilmente na forma de add-ons ao seu projeto. Esses recursos externos vêm na forma de bancos de dados, ferramentas de registro e monitoramento, ferramentas de CI e CD ou ferramentas de teste.</w:t>
      </w:r>
    </w:p>
    <w:p w14:paraId="64A3C50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Então agora vamos ver como adicionar um novo recurso ao seu projeto. Primeiro, iremos para Recursos e, a partir daí, adicionaremos uma nova ferramenta para teste.</w:t>
      </w:r>
    </w:p>
    <w:p w14:paraId="79CA6000" w14:textId="77777777" w:rsidR="002A6F81" w:rsidRPr="00CD7520" w:rsidRDefault="002A6F81" w:rsidP="002A6F81">
      <w:pPr>
        <w:rPr>
          <w:lang w:eastAsia="en-US"/>
        </w:rPr>
      </w:pPr>
    </w:p>
    <w:p w14:paraId="63D1E49F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6FCB1CB3" wp14:editId="5E190453">
            <wp:extent cx="5400040" cy="42659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9516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Vá em frente e clique em </w:t>
      </w:r>
      <w:proofErr w:type="spellStart"/>
      <w:r w:rsidRPr="00CD7520">
        <w:rPr>
          <w:b/>
          <w:bCs/>
          <w:lang w:eastAsia="en-US"/>
        </w:rPr>
        <w:t>Find</w:t>
      </w:r>
      <w:proofErr w:type="spellEnd"/>
      <w:r w:rsidRPr="00CD7520">
        <w:rPr>
          <w:b/>
          <w:bCs/>
          <w:lang w:eastAsia="en-US"/>
        </w:rPr>
        <w:t xml:space="preserve"> more add-ons e depois procure </w:t>
      </w:r>
      <w:proofErr w:type="spellStart"/>
      <w:r w:rsidRPr="00CD7520">
        <w:rPr>
          <w:b/>
          <w:bCs/>
          <w:lang w:eastAsia="en-US"/>
        </w:rPr>
        <w:t>Loadmill</w:t>
      </w:r>
      <w:proofErr w:type="spellEnd"/>
      <w:r w:rsidRPr="00CD7520">
        <w:rPr>
          <w:b/>
          <w:bCs/>
          <w:lang w:eastAsia="en-US"/>
        </w:rPr>
        <w:t>.</w:t>
      </w:r>
    </w:p>
    <w:p w14:paraId="5D3020FE" w14:textId="77777777" w:rsidR="002A6F81" w:rsidRPr="00CD7520" w:rsidRDefault="002A6F81" w:rsidP="002A6F81">
      <w:pPr>
        <w:rPr>
          <w:lang w:eastAsia="en-US"/>
        </w:rPr>
      </w:pPr>
      <w:proofErr w:type="spellStart"/>
      <w:r w:rsidRPr="00CD7520">
        <w:rPr>
          <w:lang w:eastAsia="en-US"/>
        </w:rPr>
        <w:t>Loadmill</w:t>
      </w:r>
      <w:proofErr w:type="spellEnd"/>
      <w:r w:rsidRPr="00CD7520">
        <w:rPr>
          <w:lang w:eastAsia="en-US"/>
        </w:rPr>
        <w:t> é uma ferramenta de teste realmente excelente para testes de regressão e testes de carga.</w:t>
      </w:r>
    </w:p>
    <w:p w14:paraId="1A6E8C5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1E0B8854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00C7C364" wp14:editId="0A9F81A3">
            <wp:extent cx="5400040" cy="31038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CF5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B14FC40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Vá em frente e clique em </w:t>
      </w:r>
      <w:proofErr w:type="spellStart"/>
      <w:r w:rsidRPr="00CD7520">
        <w:rPr>
          <w:b/>
          <w:bCs/>
          <w:lang w:eastAsia="en-US"/>
        </w:rPr>
        <w:t>Install</w:t>
      </w:r>
      <w:proofErr w:type="spellEnd"/>
      <w:r w:rsidRPr="00CD7520">
        <w:rPr>
          <w:b/>
          <w:bCs/>
          <w:lang w:eastAsia="en-US"/>
        </w:rPr>
        <w:t>…. Em seguida, escolha o aplicativo que você deseja vincular.</w:t>
      </w:r>
    </w:p>
    <w:p w14:paraId="7F1DF871" w14:textId="77777777" w:rsidR="002A6F81" w:rsidRPr="00CD7520" w:rsidRDefault="002A6F81" w:rsidP="002A6F81">
      <w:pPr>
        <w:rPr>
          <w:lang w:eastAsia="en-US"/>
        </w:rPr>
      </w:pPr>
    </w:p>
    <w:p w14:paraId="3BD0F50C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243D076F" wp14:editId="5452FBA9">
            <wp:extent cx="5400040" cy="42868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99B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Nesta etapa, o </w:t>
      </w:r>
      <w:proofErr w:type="spellStart"/>
      <w:r w:rsidRPr="00CD7520">
        <w:rPr>
          <w:lang w:eastAsia="en-US"/>
        </w:rPr>
        <w:t>Heroku</w:t>
      </w:r>
      <w:proofErr w:type="spellEnd"/>
      <w:r w:rsidRPr="00CD7520">
        <w:rPr>
          <w:lang w:eastAsia="en-US"/>
        </w:rPr>
        <w:t xml:space="preserve"> criará automaticamente uma conta para você na plataforma provisionada.</w:t>
      </w:r>
    </w:p>
    <w:p w14:paraId="20F6B87B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Na guia recursos, você pode ver o recurso adicionado recentemente:</w:t>
      </w:r>
    </w:p>
    <w:p w14:paraId="34100699" w14:textId="77777777" w:rsidR="002A6F81" w:rsidRPr="00CD7520" w:rsidRDefault="002A6F81" w:rsidP="002A6F81">
      <w:pPr>
        <w:rPr>
          <w:lang w:eastAsia="en-US"/>
        </w:rPr>
      </w:pPr>
    </w:p>
    <w:p w14:paraId="65D9F319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lastRenderedPageBreak/>
        <w:drawing>
          <wp:inline distT="0" distB="0" distL="0" distR="0" wp14:anchorId="0E8D6BC9" wp14:editId="626CB0AB">
            <wp:extent cx="5400040" cy="23774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5EA" w14:textId="77777777" w:rsidR="002A6F81" w:rsidRPr="00CD7520" w:rsidRDefault="002A6F81" w:rsidP="002A6F81">
      <w:pPr>
        <w:rPr>
          <w:lang w:eastAsia="en-US"/>
        </w:rPr>
      </w:pPr>
    </w:p>
    <w:p w14:paraId="15342810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acessar esse complemento, deverá ver o painel com um tutorial de introdução e um teste de demonstração criado para você.</w:t>
      </w:r>
    </w:p>
    <w:p w14:paraId="0CF1B094" w14:textId="77777777" w:rsidR="002A6F81" w:rsidRPr="00CD7520" w:rsidRDefault="002A6F81" w:rsidP="002A6F81">
      <w:pPr>
        <w:rPr>
          <w:lang w:eastAsia="en-US"/>
        </w:rPr>
      </w:pPr>
    </w:p>
    <w:p w14:paraId="2F0FCB2C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7EC2883A" wp14:editId="07F11FCC">
            <wp:extent cx="5400040" cy="21285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33A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65B51B68" w14:textId="77777777" w:rsidR="002A6F81" w:rsidRPr="00CD7520" w:rsidRDefault="002A6F81" w:rsidP="002A6F81">
      <w:pPr>
        <w:rPr>
          <w:b/>
          <w:bCs/>
          <w:lang w:eastAsia="en-US"/>
        </w:rPr>
      </w:pPr>
    </w:p>
    <w:p w14:paraId="6749EF6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1A730822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 xml:space="preserve">O </w:t>
      </w:r>
      <w:proofErr w:type="spellStart"/>
      <w:r w:rsidRPr="00CD7520">
        <w:rPr>
          <w:lang w:eastAsia="en-US"/>
        </w:rPr>
        <w:t>Heroku</w:t>
      </w:r>
      <w:proofErr w:type="spellEnd"/>
      <w:r w:rsidRPr="00CD7520">
        <w:rPr>
          <w:lang w:eastAsia="en-US"/>
        </w:rPr>
        <w:t xml:space="preserve"> permite que os desenvolvedores implantem um aplicativo de maneira rápida e quase indolor em um servidor da web.</w:t>
      </w:r>
    </w:p>
    <w:p w14:paraId="4A0BCA88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Ele também fornece muitos plugins que você pode integrar ao seu aplicativo.</w:t>
      </w:r>
    </w:p>
    <w:p w14:paraId="41659681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Uma solução PaaS sempre permitirá que você se mova mais rápido do que a solução com um VPS, no qual você precisa configurar tudo desde o início.</w:t>
      </w:r>
    </w:p>
    <w:p w14:paraId="714B9732" w14:textId="77777777" w:rsidR="002A6F81" w:rsidRPr="00CD7520" w:rsidRDefault="002A6F81" w:rsidP="002A6F81">
      <w:pPr>
        <w:rPr>
          <w:lang w:eastAsia="en-US"/>
        </w:rPr>
      </w:pPr>
    </w:p>
    <w:p w14:paraId="7BF44C2D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Link do projeto:</w:t>
      </w:r>
    </w:p>
    <w:p w14:paraId="661B53A8" w14:textId="77777777" w:rsidR="002A6F81" w:rsidRPr="00CD7520" w:rsidRDefault="003E6A61" w:rsidP="002A6F81">
      <w:pPr>
        <w:rPr>
          <w:b/>
          <w:bCs/>
          <w:lang w:eastAsia="en-US"/>
        </w:rPr>
      </w:pPr>
      <w:hyperlink r:id="rId38" w:history="1">
        <w:r w:rsidR="002A6F81" w:rsidRPr="00CD7520">
          <w:rPr>
            <w:rStyle w:val="Hyperlink"/>
            <w:lang w:eastAsia="en-US"/>
          </w:rPr>
          <w:t>https://jobsea-front.herokuapp.com/</w:t>
        </w:r>
      </w:hyperlink>
    </w:p>
    <w:p w14:paraId="416530DE" w14:textId="77777777" w:rsidR="002A6F81" w:rsidRPr="002A6F81" w:rsidRDefault="002A6F81" w:rsidP="002A6F81">
      <w:pPr>
        <w:rPr>
          <w:lang w:eastAsia="en-US"/>
        </w:rPr>
      </w:pPr>
    </w:p>
    <w:p w14:paraId="62109082" w14:textId="77777777" w:rsidR="002A6F81" w:rsidRPr="002A6F81" w:rsidRDefault="002A6F81" w:rsidP="002A6F81">
      <w:pPr>
        <w:rPr>
          <w:lang w:eastAsia="en-US"/>
        </w:rPr>
      </w:pPr>
    </w:p>
    <w:p w14:paraId="3084BF97" w14:textId="77777777" w:rsidR="002A6F81" w:rsidRPr="002A6F81" w:rsidRDefault="002A6F81" w:rsidP="002A6F81">
      <w:pPr>
        <w:rPr>
          <w:lang w:eastAsia="en-US"/>
        </w:rPr>
      </w:pPr>
    </w:p>
    <w:p w14:paraId="6FB6E110" w14:textId="77777777" w:rsidR="002A6F81" w:rsidRPr="002A6F81" w:rsidRDefault="002A6F81" w:rsidP="002A6F81">
      <w:pPr>
        <w:rPr>
          <w:lang w:eastAsia="en-US"/>
        </w:rPr>
      </w:pPr>
    </w:p>
    <w:p w14:paraId="55E52184" w14:textId="77777777" w:rsidR="002A6F81" w:rsidRPr="002A6F81" w:rsidRDefault="002A6F81" w:rsidP="002A6F81">
      <w:pPr>
        <w:rPr>
          <w:lang w:eastAsia="en-US"/>
        </w:rPr>
      </w:pPr>
    </w:p>
    <w:p w14:paraId="5243A4C9" w14:textId="77777777" w:rsidR="002A6F81" w:rsidRPr="002A6F81" w:rsidRDefault="002A6F81" w:rsidP="002A6F81">
      <w:pPr>
        <w:rPr>
          <w:lang w:eastAsia="en-US"/>
        </w:rPr>
      </w:pPr>
    </w:p>
    <w:p w14:paraId="08159913" w14:textId="77777777" w:rsidR="002A6F81" w:rsidRPr="002A6F81" w:rsidRDefault="002A6F81" w:rsidP="002A6F81">
      <w:pPr>
        <w:rPr>
          <w:lang w:eastAsia="en-US"/>
        </w:rPr>
      </w:pPr>
    </w:p>
    <w:p w14:paraId="3F9E3084" w14:textId="77777777" w:rsidR="002A6F81" w:rsidRPr="002A6F81" w:rsidRDefault="002A6F81" w:rsidP="002A6F81">
      <w:pPr>
        <w:rPr>
          <w:lang w:eastAsia="en-US"/>
        </w:rPr>
      </w:pPr>
    </w:p>
    <w:p w14:paraId="32B7FDCA" w14:textId="77777777" w:rsidR="002A6F81" w:rsidRPr="002A6F81" w:rsidRDefault="002A6F81" w:rsidP="002A6F81">
      <w:pPr>
        <w:rPr>
          <w:lang w:eastAsia="en-US"/>
        </w:rPr>
      </w:pPr>
    </w:p>
    <w:p w14:paraId="578FECF2" w14:textId="77777777" w:rsidR="002A6F81" w:rsidRPr="002A6F81" w:rsidRDefault="002A6F81" w:rsidP="002A6F81">
      <w:pPr>
        <w:rPr>
          <w:lang w:eastAsia="en-US"/>
        </w:rPr>
      </w:pPr>
    </w:p>
    <w:p w14:paraId="4781F374" w14:textId="77777777" w:rsidR="002A6F81" w:rsidRPr="002A6F81" w:rsidRDefault="002A6F81" w:rsidP="002A6F81">
      <w:pPr>
        <w:rPr>
          <w:lang w:eastAsia="en-US"/>
        </w:rPr>
      </w:pPr>
    </w:p>
    <w:p w14:paraId="5F65866D" w14:textId="77777777" w:rsidR="00D77DA4" w:rsidRDefault="00D77DA4"/>
    <w:sectPr w:rsidR="00D77DA4">
      <w:headerReference w:type="default" r:id="rId39"/>
      <w:footerReference w:type="default" r:id="rId40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02FBCF" w14:textId="77777777" w:rsidR="003E6A61" w:rsidRDefault="003E6A61">
      <w:r>
        <w:separator/>
      </w:r>
    </w:p>
  </w:endnote>
  <w:endnote w:type="continuationSeparator" w:id="0">
    <w:p w14:paraId="36E4CAAF" w14:textId="77777777" w:rsidR="003E6A61" w:rsidRDefault="003E6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3E634" w14:textId="77777777" w:rsidR="00F930E2" w:rsidRDefault="00F930E2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F930E2" w14:paraId="43C1D47B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8B3185B" w14:textId="77777777" w:rsidR="00F930E2" w:rsidRDefault="00F930E2">
          <w:pPr>
            <w:pStyle w:val="Rodap"/>
          </w:pPr>
          <w:proofErr w:type="spellStart"/>
          <w:r>
            <w:t>Politec</w:t>
          </w:r>
          <w:proofErr w:type="spellEnd"/>
          <w:r>
            <w:t xml:space="preserve"> Ltda.</w:t>
          </w:r>
        </w:p>
        <w:p w14:paraId="69BA2F20" w14:textId="77777777" w:rsidR="00F930E2" w:rsidRDefault="00F930E2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6AED730" w14:textId="77777777" w:rsidR="00F930E2" w:rsidRDefault="00F930E2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1C8209E2" w14:textId="77777777" w:rsidR="00F930E2" w:rsidRDefault="00F930E2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7E01410E" w14:textId="77777777" w:rsidR="00F930E2" w:rsidRDefault="00F930E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25DCA" w14:textId="77777777" w:rsidR="00D77DA4" w:rsidRDefault="00D77DA4">
    <w:pPr>
      <w:pStyle w:val="Rodap"/>
    </w:pPr>
  </w:p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663"/>
      <w:gridCol w:w="1342"/>
      <w:gridCol w:w="1705"/>
    </w:tblGrid>
    <w:tr w:rsidR="00D77DA4" w14:paraId="2091406B" w14:textId="77777777" w:rsidTr="00F930E2">
      <w:trPr>
        <w:cantSplit/>
      </w:trPr>
      <w:tc>
        <w:tcPr>
          <w:tcW w:w="6663" w:type="dxa"/>
        </w:tcPr>
        <w:p w14:paraId="5B24BA4A" w14:textId="77777777" w:rsidR="00D77DA4" w:rsidRDefault="003E6A61" w:rsidP="00F930E2">
          <w:pPr>
            <w:pStyle w:val="Rodap"/>
            <w:tabs>
              <w:tab w:val="clear" w:pos="4320"/>
              <w:tab w:val="clear" w:pos="8640"/>
              <w:tab w:val="left" w:pos="5330"/>
            </w:tabs>
            <w:jc w:val="left"/>
          </w:pPr>
          <w:sdt>
            <w:sdtPr>
              <w:alias w:val="Gestor"/>
              <w:tag w:val=""/>
              <w:id w:val="827947526"/>
              <w:placeholder>
                <w:docPart w:val="269F4D2E86184E108F52827F2BC94A97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r w:rsidR="002A6F81">
                <w:t>JOB SEA – MAR DE OPORTUNIDADES</w:t>
              </w:r>
            </w:sdtContent>
          </w:sdt>
          <w:r w:rsidR="00F930E2">
            <w:tab/>
          </w:r>
          <w:sdt>
            <w:sdtPr>
              <w:alias w:val="Assunto"/>
              <w:tag w:val=""/>
              <w:id w:val="-433434321"/>
              <w:placeholder>
                <w:docPart w:val="500C4ACBA99A4C86AE57AB85AEFDB7C6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2A6F81">
                <w:t>Versão 1</w:t>
              </w:r>
            </w:sdtContent>
          </w:sdt>
        </w:p>
      </w:tc>
      <w:tc>
        <w:tcPr>
          <w:tcW w:w="1342" w:type="dxa"/>
          <w:vAlign w:val="center"/>
        </w:tcPr>
        <w:p w14:paraId="2B0B93A8" w14:textId="77777777" w:rsidR="00D77DA4" w:rsidRDefault="00D77DA4" w:rsidP="00243D96">
          <w:pPr>
            <w:pStyle w:val="Rodap"/>
            <w:jc w:val="center"/>
            <w:rPr>
              <w:lang w:val="pt-PT"/>
            </w:rPr>
          </w:pPr>
        </w:p>
      </w:tc>
      <w:tc>
        <w:tcPr>
          <w:tcW w:w="1705" w:type="dxa"/>
          <w:vAlign w:val="center"/>
        </w:tcPr>
        <w:p w14:paraId="762C67A6" w14:textId="77777777" w:rsidR="00D77DA4" w:rsidRDefault="00D77DA4">
          <w:pPr>
            <w:pStyle w:val="Rodap"/>
            <w:jc w:val="right"/>
          </w:pPr>
          <w:r>
            <w:rPr>
              <w:lang w:val="pt-PT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52313">
            <w:rPr>
              <w:noProof/>
            </w:rPr>
            <w:t>5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752313">
            <w:rPr>
              <w:noProof/>
            </w:rPr>
            <w:t>5</w:t>
          </w:r>
          <w:r>
            <w:fldChar w:fldCharType="end"/>
          </w:r>
        </w:p>
      </w:tc>
    </w:tr>
  </w:tbl>
  <w:p w14:paraId="7F611F1C" w14:textId="77777777" w:rsidR="00D77DA4" w:rsidRDefault="00F930E2" w:rsidP="00F930E2">
    <w:pPr>
      <w:pStyle w:val="Rodap"/>
      <w:jc w:val="right"/>
    </w:pPr>
    <w:proofErr w:type="spellStart"/>
    <w:r>
      <w:t>vs</w:t>
    </w:r>
    <w:proofErr w:type="spellEnd"/>
    <w:r>
      <w:t xml:space="preserve">: </w:t>
    </w:r>
    <w:fldSimple w:instr=" DOCPROPERTY  &quot;Versão Modelo&quot;  \* MERGEFORMAT ">
      <w:r w:rsidR="003A21D9"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F0B031" w14:textId="77777777" w:rsidR="003E6A61" w:rsidRDefault="003E6A61">
      <w:r>
        <w:separator/>
      </w:r>
    </w:p>
  </w:footnote>
  <w:footnote w:type="continuationSeparator" w:id="0">
    <w:p w14:paraId="7EFE92FC" w14:textId="77777777" w:rsidR="003E6A61" w:rsidRDefault="003E6A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14:paraId="741B4194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1F3EF31C" w14:textId="77777777" w:rsidR="00F930E2" w:rsidRDefault="00F930E2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4D0140F4" w14:textId="77777777" w:rsidR="00F930E2" w:rsidRDefault="00F930E2">
          <w:pPr>
            <w:pStyle w:val="Rodap"/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14:paraId="4425AAEE" w14:textId="77777777" w:rsidR="00F930E2" w:rsidRDefault="00F930E2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30" w:dyaOrig="690" w14:anchorId="3BE9CF2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5pt;height:34.5pt">
                <v:imagedata r:id="rId1" o:title=""/>
              </v:shape>
              <o:OLEObject Type="Embed" ProgID="Word.Picture.8" ShapeID="_x0000_i1025" DrawAspect="Content" ObjectID="_1673642780" r:id="rId2"/>
            </w:object>
          </w:r>
        </w:p>
      </w:tc>
    </w:tr>
  </w:tbl>
  <w:p w14:paraId="54AFB1CB" w14:textId="77777777" w:rsidR="00F930E2" w:rsidRDefault="00F930E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:rsidRPr="00254EF9" w14:paraId="40048894" w14:textId="77777777" w:rsidTr="007D4438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083D46E4" w14:textId="77777777" w:rsidR="00F930E2" w:rsidRPr="00254EF9" w:rsidRDefault="002A6F81" w:rsidP="00F930E2">
          <w:pPr>
            <w:jc w:val="center"/>
            <w:rPr>
              <w:b/>
              <w:bCs/>
              <w:lang w:val="pt-PT"/>
            </w:rPr>
          </w:pPr>
          <w:r>
            <w:rPr>
              <w:b/>
              <w:bCs/>
              <w:lang w:val="pt-PT"/>
            </w:rPr>
            <w:t>IFSP</w:t>
          </w:r>
        </w:p>
      </w:tc>
      <w:sdt>
        <w:sdtPr>
          <w:rPr>
            <w:b/>
            <w:bCs/>
            <w:lang w:val="pt-PT"/>
          </w:rPr>
          <w:alias w:val="Título"/>
          <w:tag w:val=""/>
          <w:id w:val="1350989896"/>
          <w:placeholder>
            <w:docPart w:val="E71E986EC5424F558223D93B211FDD6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14:paraId="31D55B11" w14:textId="77777777" w:rsidR="00F930E2" w:rsidRPr="00254EF9" w:rsidRDefault="00B755C7" w:rsidP="00F930E2">
              <w:pPr>
                <w:jc w:val="center"/>
                <w:rPr>
                  <w:b/>
                  <w:bCs/>
                  <w:lang w:val="pt-PT"/>
                </w:rPr>
              </w:pPr>
              <w:r>
                <w:rPr>
                  <w:b/>
                  <w:bCs/>
                  <w:lang w:val="pt-PT"/>
                </w:rPr>
                <w:t>Guia de Implantação</w:t>
              </w:r>
            </w:p>
          </w:tc>
        </w:sdtContent>
      </w:sdt>
      <w:tc>
        <w:tcPr>
          <w:tcW w:w="1440" w:type="dxa"/>
          <w:vAlign w:val="center"/>
        </w:tcPr>
        <w:p w14:paraId="61136487" w14:textId="77777777" w:rsidR="00F930E2" w:rsidRPr="00254EF9" w:rsidRDefault="00F930E2" w:rsidP="00F930E2">
          <w:pPr>
            <w:rPr>
              <w:b/>
            </w:rPr>
          </w:pPr>
        </w:p>
      </w:tc>
    </w:tr>
  </w:tbl>
  <w:p w14:paraId="08F86112" w14:textId="77777777" w:rsidR="00D77DA4" w:rsidRDefault="00D77D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A03B6"/>
    <w:multiLevelType w:val="multilevel"/>
    <w:tmpl w:val="F490F93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EF04ED6"/>
    <w:multiLevelType w:val="multilevel"/>
    <w:tmpl w:val="59A0D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C4058B"/>
    <w:multiLevelType w:val="multilevel"/>
    <w:tmpl w:val="8CB47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484D4E"/>
    <w:multiLevelType w:val="multilevel"/>
    <w:tmpl w:val="DD6C3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B11394"/>
    <w:multiLevelType w:val="multilevel"/>
    <w:tmpl w:val="7250DC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A21441E"/>
    <w:multiLevelType w:val="hybridMultilevel"/>
    <w:tmpl w:val="E9CA8CF8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C4D10DC"/>
    <w:multiLevelType w:val="multilevel"/>
    <w:tmpl w:val="EB5E0D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457D1018"/>
    <w:multiLevelType w:val="multilevel"/>
    <w:tmpl w:val="30CEC88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4.%3.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CD91898"/>
    <w:multiLevelType w:val="multilevel"/>
    <w:tmpl w:val="823CB67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4.%3.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2E87327"/>
    <w:multiLevelType w:val="multilevel"/>
    <w:tmpl w:val="E612BD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3F37BFE"/>
    <w:multiLevelType w:val="hybridMultilevel"/>
    <w:tmpl w:val="0ACCA8CA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5133A1"/>
    <w:multiLevelType w:val="multilevel"/>
    <w:tmpl w:val="16C277CA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12" w15:restartNumberingAfterBreak="0">
    <w:nsid w:val="7A264C99"/>
    <w:multiLevelType w:val="multilevel"/>
    <w:tmpl w:val="8D8A7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1"/>
  </w:num>
  <w:num w:numId="3">
    <w:abstractNumId w:val="11"/>
  </w:num>
  <w:num w:numId="4">
    <w:abstractNumId w:val="10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5"/>
  </w:num>
  <w:num w:numId="10">
    <w:abstractNumId w:val="1"/>
  </w:num>
  <w:num w:numId="11">
    <w:abstractNumId w:val="12"/>
  </w:num>
  <w:num w:numId="12">
    <w:abstractNumId w:val="6"/>
  </w:num>
  <w:num w:numId="13">
    <w:abstractNumId w:val="4"/>
  </w:num>
  <w:num w:numId="14">
    <w:abstractNumId w:val="3"/>
  </w:num>
  <w:num w:numId="15">
    <w:abstractNumId w:val="0"/>
  </w:num>
  <w:num w:numId="16">
    <w:abstractNumId w:val="2"/>
  </w:num>
  <w:num w:numId="17">
    <w:abstractNumId w:val="7"/>
  </w:num>
  <w:num w:numId="18">
    <w:abstractNumId w:val="8"/>
  </w:num>
  <w:num w:numId="19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D9"/>
    <w:rsid w:val="001352CC"/>
    <w:rsid w:val="00146308"/>
    <w:rsid w:val="00171252"/>
    <w:rsid w:val="00243D96"/>
    <w:rsid w:val="002A6F81"/>
    <w:rsid w:val="002E0BEB"/>
    <w:rsid w:val="0032481E"/>
    <w:rsid w:val="003A21D9"/>
    <w:rsid w:val="003E6A61"/>
    <w:rsid w:val="0042474E"/>
    <w:rsid w:val="00440A81"/>
    <w:rsid w:val="004D064B"/>
    <w:rsid w:val="005067F6"/>
    <w:rsid w:val="00536734"/>
    <w:rsid w:val="0061548C"/>
    <w:rsid w:val="00625A19"/>
    <w:rsid w:val="00631EEB"/>
    <w:rsid w:val="00650727"/>
    <w:rsid w:val="006B06B4"/>
    <w:rsid w:val="00701A0A"/>
    <w:rsid w:val="00752313"/>
    <w:rsid w:val="007978AA"/>
    <w:rsid w:val="00871FD5"/>
    <w:rsid w:val="009855C2"/>
    <w:rsid w:val="0099776B"/>
    <w:rsid w:val="00A96289"/>
    <w:rsid w:val="00B433E8"/>
    <w:rsid w:val="00B755C7"/>
    <w:rsid w:val="00CD7520"/>
    <w:rsid w:val="00D77DA4"/>
    <w:rsid w:val="00E61E6C"/>
    <w:rsid w:val="00E71FE3"/>
    <w:rsid w:val="00E92D80"/>
    <w:rsid w:val="00F06029"/>
    <w:rsid w:val="00F930E2"/>
    <w:rsid w:val="00FA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FE9AC8"/>
  <w15:docId w15:val="{B50862D1-F59F-4A26-BA60-BD9862D9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uiPriority w:val="9"/>
    <w:qFormat/>
    <w:pPr>
      <w:keepNext/>
      <w:numPr>
        <w:ilvl w:val="1"/>
        <w:numId w:val="6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uiPriority w:val="9"/>
    <w:qFormat/>
    <w:pPr>
      <w:numPr>
        <w:ilvl w:val="2"/>
        <w:numId w:val="7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8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uiPriority w:val="9"/>
    <w:qFormat/>
    <w:pPr>
      <w:numPr>
        <w:numId w:val="9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4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styleId="Corpodetexto">
    <w:name w:val="Body Text"/>
    <w:basedOn w:val="Normal"/>
    <w:semiHidden/>
    <w:rPr>
      <w:i/>
      <w:iCs/>
      <w:color w:val="0000FF"/>
      <w:lang w:val="pt-PT"/>
    </w:rPr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before="100" w:beforeAutospacing="1" w:after="100" w:afterAutospacing="1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character" w:styleId="Forte">
    <w:name w:val="Strong"/>
    <w:qFormat/>
    <w:rPr>
      <w:b/>
      <w:bCs/>
    </w:rPr>
  </w:style>
  <w:style w:type="paragraph" w:customStyle="1" w:styleId="TableBody2">
    <w:name w:val="Table Body 2"/>
    <w:basedOn w:val="Normal"/>
    <w:pPr>
      <w:spacing w:before="40" w:after="40" w:line="250" w:lineRule="exact"/>
      <w:ind w:right="115"/>
      <w:jc w:val="left"/>
    </w:pPr>
    <w:rPr>
      <w:rFonts w:cs="Times New Roman"/>
      <w:color w:val="auto"/>
      <w:sz w:val="18"/>
      <w:lang w:val="en-US" w:eastAsia="en-US"/>
    </w:rPr>
  </w:style>
  <w:style w:type="character" w:customStyle="1" w:styleId="Bold">
    <w:name w:val="Bold"/>
    <w:aliases w:val="b"/>
    <w:rPr>
      <w:rFonts w:ascii="Arial" w:hAnsi="Arial"/>
      <w:b/>
      <w:sz w:val="24"/>
    </w:rPr>
  </w:style>
  <w:style w:type="character" w:customStyle="1" w:styleId="RodapChar">
    <w:name w:val="Rodapé Char"/>
    <w:basedOn w:val="Fontepargpadro"/>
    <w:link w:val="Rodap"/>
    <w:semiHidden/>
    <w:rsid w:val="00F930E2"/>
    <w:rPr>
      <w:rFonts w:ascii="Arial" w:hAnsi="Arial" w:cs="Arial"/>
      <w:color w:val="00000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F930E2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2A6F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forwindows.org/" TargetMode="External"/><Relationship Id="rId18" Type="http://schemas.openxmlformats.org/officeDocument/2006/relationships/hyperlink" Target="https://www.mongodb.com/try/download/community?tck=docs_server" TargetMode="External"/><Relationship Id="rId26" Type="http://schemas.openxmlformats.org/officeDocument/2006/relationships/image" Target="media/image9.png"/><Relationship Id="rId39" Type="http://schemas.openxmlformats.org/officeDocument/2006/relationships/header" Target="header2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github.com/isFernandes/jobsea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ongodb.com/try/download/community?tck=docs_server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jobsea-front.herokuapp.com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nodejs.org/en/" TargetMode="External"/><Relationship Id="rId19" Type="http://schemas.openxmlformats.org/officeDocument/2006/relationships/hyperlink" Target="https://gitforwindows.org/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pt-br.reactjs.org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www.mongodb.com/try/download/community?tck=docs_server" TargetMode="External"/><Relationship Id="rId17" Type="http://schemas.openxmlformats.org/officeDocument/2006/relationships/hyperlink" Target="https://pt-br.reactjs.org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jobsea-front.herokuapp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isio\Desktop\Guia%20de%20Implanta&#231;&#227;o%20de%20Softwa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0A71581D2B45B0A0F811481636D45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76BA9DD-E9BD-4433-8473-D9BE9D2E24D9}"/>
      </w:docPartPr>
      <w:docPartBody>
        <w:p w:rsidR="00DF4C77" w:rsidRDefault="003521AF">
          <w:pPr>
            <w:pStyle w:val="5E0A71581D2B45B0A0F811481636D45E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E71E986EC5424F558223D93B211FDD6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A1D85D-DBDE-4A3E-A87C-8ACEB59F6881}"/>
      </w:docPartPr>
      <w:docPartBody>
        <w:p w:rsidR="00DF4C77" w:rsidRDefault="003521AF">
          <w:pPr>
            <w:pStyle w:val="E71E986EC5424F558223D93B211FDD6B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269F4D2E86184E108F52827F2BC94A9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7CE815-1EC2-456F-88CB-ED048F4CC659}"/>
      </w:docPartPr>
      <w:docPartBody>
        <w:p w:rsidR="00DF4C77" w:rsidRDefault="003521AF">
          <w:pPr>
            <w:pStyle w:val="269F4D2E86184E108F52827F2BC94A97"/>
          </w:pPr>
          <w:r w:rsidRPr="00352B81">
            <w:rPr>
              <w:rStyle w:val="TextodoEspaoReservado"/>
            </w:rPr>
            <w:t>[Gestor]</w:t>
          </w:r>
        </w:p>
      </w:docPartBody>
    </w:docPart>
    <w:docPart>
      <w:docPartPr>
        <w:name w:val="500C4ACBA99A4C86AE57AB85AEFDB7C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A3DB698-F10D-431D-B1FD-C88B2A7AE1B7}"/>
      </w:docPartPr>
      <w:docPartBody>
        <w:p w:rsidR="00DF4C77" w:rsidRDefault="003521AF">
          <w:pPr>
            <w:pStyle w:val="500C4ACBA99A4C86AE57AB85AEFDB7C6"/>
          </w:pPr>
          <w:r w:rsidRPr="00352B81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AF"/>
    <w:rsid w:val="003521AF"/>
    <w:rsid w:val="00A274E1"/>
    <w:rsid w:val="00A47CD2"/>
    <w:rsid w:val="00D4519D"/>
    <w:rsid w:val="00DF4C77"/>
    <w:rsid w:val="00F9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5E0A71581D2B45B0A0F811481636D45E">
    <w:name w:val="5E0A71581D2B45B0A0F811481636D45E"/>
  </w:style>
  <w:style w:type="paragraph" w:customStyle="1" w:styleId="E71E986EC5424F558223D93B211FDD6B">
    <w:name w:val="E71E986EC5424F558223D93B211FDD6B"/>
  </w:style>
  <w:style w:type="paragraph" w:customStyle="1" w:styleId="269F4D2E86184E108F52827F2BC94A97">
    <w:name w:val="269F4D2E86184E108F52827F2BC94A97"/>
  </w:style>
  <w:style w:type="paragraph" w:customStyle="1" w:styleId="500C4ACBA99A4C86AE57AB85AEFDB7C6">
    <w:name w:val="500C4ACBA99A4C86AE57AB85AEFDB7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Guia de Implantação de Software</Template>
  <TotalTime>22</TotalTime>
  <Pages>13</Pages>
  <Words>1633</Words>
  <Characters>8822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Implantação</vt:lpstr>
    </vt:vector>
  </TitlesOfParts>
  <Manager>JOB SEA – MAR DE OPORTUNIDADES</Manager>
  <Company/>
  <LinksUpToDate>false</LinksUpToDate>
  <CharactersWithSpaces>10435</CharactersWithSpaces>
  <SharedDoc>false</SharedDoc>
  <HLinks>
    <vt:vector size="84" baseType="variant">
      <vt:variant>
        <vt:i4>1376309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_Toc420317041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_Toc420317040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_Toc420317039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_Toc420317038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_Toc420317037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_Toc420317036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_Toc420317035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_Toc420317034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_Toc420317033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_Toc420317032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_Toc420317031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_Toc420317030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_Toc420317029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_Toc420317028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Implantação</dc:title>
  <dc:subject>Versão 1</dc:subject>
  <dc:creator>Aluisio</dc:creator>
  <cp:lastModifiedBy>Aluisio Santos</cp:lastModifiedBy>
  <cp:revision>8</cp:revision>
  <cp:lastPrinted>2004-08-19T09:54:00Z</cp:lastPrinted>
  <dcterms:created xsi:type="dcterms:W3CDTF">2021-01-24T09:45:00Z</dcterms:created>
  <dcterms:modified xsi:type="dcterms:W3CDTF">2021-02-01T03:00:00Z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