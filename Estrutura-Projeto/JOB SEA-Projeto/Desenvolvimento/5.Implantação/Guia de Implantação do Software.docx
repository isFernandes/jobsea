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EAA20F0" w14:textId="77777777" w:rsidR="00F930E2" w:rsidRPr="00A20D4F" w:rsidRDefault="002A6F81" w:rsidP="006B06B4">
      <w:pPr>
        <w:jc w:val="center"/>
      </w:pPr>
      <w:r>
        <w:rPr>
          <w:noProof/>
        </w:rPr>
        <w:drawing>
          <wp:inline distT="0" distB="0" distL="0" distR="0" wp14:anchorId="54E2E2E8" wp14:editId="1F27B9EC">
            <wp:extent cx="6120130" cy="3442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7C6B" w14:textId="77777777" w:rsidR="00F930E2" w:rsidRPr="00A20D4F" w:rsidRDefault="00F930E2" w:rsidP="00F930E2"/>
    <w:p w14:paraId="19B7D7A3" w14:textId="77777777" w:rsidR="00F930E2" w:rsidRPr="00A20D4F" w:rsidRDefault="00F930E2" w:rsidP="00F930E2"/>
    <w:p w14:paraId="3CD8359F" w14:textId="77777777" w:rsidR="00F930E2" w:rsidRPr="00A20D4F" w:rsidRDefault="00F930E2" w:rsidP="00F930E2"/>
    <w:p w14:paraId="4D8DF173" w14:textId="77777777" w:rsidR="00F930E2" w:rsidRPr="00A20D4F" w:rsidRDefault="00F930E2" w:rsidP="00F930E2"/>
    <w:p w14:paraId="597496B4" w14:textId="77777777" w:rsidR="00F930E2" w:rsidRPr="00A20D4F" w:rsidRDefault="00F930E2" w:rsidP="00F930E2"/>
    <w:p w14:paraId="68C64DA2" w14:textId="77777777" w:rsidR="00F930E2" w:rsidRPr="00A20D4F" w:rsidRDefault="00F930E2" w:rsidP="00F930E2"/>
    <w:p w14:paraId="1A9D1C51" w14:textId="77777777" w:rsidR="00F930E2" w:rsidRPr="00A20D4F" w:rsidRDefault="00F930E2" w:rsidP="00F930E2"/>
    <w:p w14:paraId="18540873" w14:textId="77777777" w:rsidR="00F930E2" w:rsidRPr="00A20D4F" w:rsidRDefault="00F930E2" w:rsidP="00F930E2"/>
    <w:p w14:paraId="6AD4E004" w14:textId="77777777" w:rsidR="00F930E2" w:rsidRPr="00A20D4F" w:rsidRDefault="00F930E2" w:rsidP="00F930E2"/>
    <w:p w14:paraId="03A2FB28" w14:textId="77777777" w:rsidR="00F930E2" w:rsidRDefault="00F930E2" w:rsidP="00F930E2"/>
    <w:p w14:paraId="1E89F132" w14:textId="77777777" w:rsidR="00F930E2" w:rsidRPr="00264EFB" w:rsidRDefault="00F930E2" w:rsidP="00F930E2">
      <w:r w:rsidRPr="00A20D4F"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2144BD4" wp14:editId="6FADED96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5E0A71581D2B45B0A0F811481636D45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3BD515B" w14:textId="77777777" w:rsidR="00F930E2" w:rsidRPr="0037364C" w:rsidRDefault="00B755C7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  <w:t>Guia de Implantação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144BD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5E0A71581D2B45B0A0F811481636D45E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13BD515B" w14:textId="77777777" w:rsidR="00F930E2" w:rsidRPr="0037364C" w:rsidRDefault="00B755C7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</w:rPr>
                            <w:t>Guia de Implantação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F6BF77" w14:textId="77777777" w:rsidR="00F930E2" w:rsidRPr="00264EFB" w:rsidRDefault="00F930E2" w:rsidP="00F930E2"/>
    <w:p w14:paraId="111C09D5" w14:textId="77777777" w:rsidR="00F930E2" w:rsidRPr="00264EFB" w:rsidRDefault="00F930E2" w:rsidP="00F930E2"/>
    <w:p w14:paraId="7BB1DC6F" w14:textId="77777777" w:rsidR="00F930E2" w:rsidRPr="00264EFB" w:rsidRDefault="00F930E2" w:rsidP="00F930E2">
      <w:r w:rsidRPr="00A20D4F"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09112" wp14:editId="254A49DD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26EF359" w14:textId="77777777" w:rsidR="00F930E2" w:rsidRPr="0037364C" w:rsidRDefault="00F930E2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A6F81"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</w:t>
                                </w:r>
                              </w:p>
                            </w:sdtContent>
                          </w:sdt>
                          <w:p w14:paraId="457A49D7" w14:textId="77777777" w:rsidR="00F930E2" w:rsidRPr="0037364C" w:rsidRDefault="00F930E2" w:rsidP="00F930E2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7F6F92E5" w14:textId="77777777" w:rsidR="00F930E2" w:rsidRPr="0037364C" w:rsidRDefault="00F930E2" w:rsidP="00F930E2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09112" id="_x0000_s1027" type="#_x0000_t202" style="position:absolute;left:0;text-align:left;margin-left:-54.4pt;margin-top:15.5pt;width:559.2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126EF359" w14:textId="77777777" w:rsidR="00F930E2" w:rsidRPr="0037364C" w:rsidRDefault="00F930E2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A6F81"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1</w:t>
                          </w:r>
                        </w:p>
                      </w:sdtContent>
                    </w:sdt>
                    <w:p w14:paraId="457A49D7" w14:textId="77777777" w:rsidR="00F930E2" w:rsidRPr="0037364C" w:rsidRDefault="00F930E2" w:rsidP="00F930E2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  <w:p w14:paraId="7F6F92E5" w14:textId="77777777" w:rsidR="00F930E2" w:rsidRPr="0037364C" w:rsidRDefault="00F930E2" w:rsidP="00F930E2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628708" w14:textId="77777777" w:rsidR="00F930E2" w:rsidRPr="00264EFB" w:rsidRDefault="00F930E2" w:rsidP="00F930E2"/>
    <w:p w14:paraId="6BE32FB8" w14:textId="77777777" w:rsidR="00F930E2" w:rsidRPr="00264EFB" w:rsidRDefault="00F930E2" w:rsidP="00F930E2"/>
    <w:p w14:paraId="05AAA2C1" w14:textId="77777777" w:rsidR="00F930E2" w:rsidRPr="00264EFB" w:rsidRDefault="00F930E2" w:rsidP="00F930E2"/>
    <w:p w14:paraId="7E3271CB" w14:textId="77777777" w:rsidR="00F930E2" w:rsidRPr="00264EFB" w:rsidRDefault="00F930E2" w:rsidP="00F930E2"/>
    <w:p w14:paraId="704474F9" w14:textId="77777777" w:rsidR="00F930E2" w:rsidRPr="00264EFB" w:rsidRDefault="00F930E2" w:rsidP="00F930E2"/>
    <w:p w14:paraId="0D487AF5" w14:textId="77777777" w:rsidR="00F930E2" w:rsidRPr="00264EFB" w:rsidRDefault="00F930E2" w:rsidP="00F930E2">
      <w:r>
        <w:tab/>
      </w:r>
    </w:p>
    <w:p w14:paraId="30A1BE47" w14:textId="77777777" w:rsidR="00F930E2" w:rsidRPr="00264EFB" w:rsidRDefault="00F930E2" w:rsidP="00F930E2"/>
    <w:p w14:paraId="480D8940" w14:textId="77777777" w:rsidR="00F930E2" w:rsidRPr="00264EFB" w:rsidRDefault="00F930E2" w:rsidP="00F930E2"/>
    <w:p w14:paraId="4A5745D3" w14:textId="77777777" w:rsidR="00F930E2" w:rsidRPr="00264EFB" w:rsidRDefault="00F930E2" w:rsidP="00F930E2"/>
    <w:p w14:paraId="111E86DF" w14:textId="77777777" w:rsidR="00F930E2" w:rsidRPr="00264EFB" w:rsidRDefault="00F930E2" w:rsidP="00F930E2"/>
    <w:p w14:paraId="5B28DCF8" w14:textId="77777777" w:rsidR="00F930E2" w:rsidRPr="00264EFB" w:rsidRDefault="00F930E2" w:rsidP="00F930E2"/>
    <w:p w14:paraId="49B20CA1" w14:textId="77777777" w:rsidR="00F930E2" w:rsidRPr="00264EFB" w:rsidRDefault="00F930E2" w:rsidP="00F930E2"/>
    <w:p w14:paraId="4E9B63F7" w14:textId="77777777" w:rsidR="00F930E2" w:rsidRPr="00264EFB" w:rsidRDefault="00F930E2" w:rsidP="00F930E2"/>
    <w:p w14:paraId="3A56CEA7" w14:textId="77777777" w:rsidR="00F930E2" w:rsidRPr="00264EFB" w:rsidRDefault="00F930E2" w:rsidP="00F930E2"/>
    <w:p w14:paraId="2F42A0EE" w14:textId="77777777" w:rsidR="00F930E2" w:rsidRPr="00264EFB" w:rsidRDefault="00F930E2" w:rsidP="00F930E2"/>
    <w:p w14:paraId="2A249025" w14:textId="77777777" w:rsidR="00F930E2" w:rsidRPr="00264EFB" w:rsidRDefault="00F930E2" w:rsidP="00F930E2"/>
    <w:p w14:paraId="57BAB26F" w14:textId="77777777" w:rsidR="00F930E2" w:rsidRPr="00264EFB" w:rsidRDefault="00F930E2" w:rsidP="00F930E2"/>
    <w:p w14:paraId="305C21BE" w14:textId="77777777" w:rsidR="00F930E2" w:rsidRDefault="00F930E2" w:rsidP="00F930E2">
      <w:pPr>
        <w:tabs>
          <w:tab w:val="left" w:pos="3700"/>
        </w:tabs>
      </w:pPr>
      <w:r>
        <w:tab/>
      </w:r>
    </w:p>
    <w:p w14:paraId="5987528F" w14:textId="77777777" w:rsidR="00F930E2" w:rsidRPr="00264EFB" w:rsidRDefault="00F930E2" w:rsidP="00F930E2">
      <w:pPr>
        <w:tabs>
          <w:tab w:val="left" w:pos="3700"/>
        </w:tabs>
        <w:sectPr w:rsidR="00F930E2" w:rsidRPr="00264EFB">
          <w:headerReference w:type="first" r:id="rId8"/>
          <w:footerReference w:type="first" r:id="rId9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07389" wp14:editId="625D16D9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40"/>
                                <w:lang w:val="es-ES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14:paraId="5C9664C9" w14:textId="77777777" w:rsidR="00F930E2" w:rsidRPr="002A6F81" w:rsidRDefault="002A6F81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  <w:lang w:val="es-ES"/>
                                  </w:rPr>
                                </w:pPr>
                                <w:r w:rsidRPr="002A6F81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  <w:lang w:val="es-ES"/>
                                  </w:rPr>
                                  <w:t>JOB SEA – MAR DE OPORTUNIDADES</w:t>
                                </w:r>
                              </w:p>
                            </w:sdtContent>
                          </w:sdt>
                          <w:p w14:paraId="10A55375" w14:textId="77777777" w:rsidR="00F930E2" w:rsidRPr="002A6F81" w:rsidRDefault="00F930E2" w:rsidP="00F930E2">
                            <w:pPr>
                              <w:pStyle w:val="Titulodocumento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07389" id="Text Box 4" o:spid="_x0000_s1028" type="#_x0000_t202" style="position:absolute;left:0;text-align:left;margin-left:-59.15pt;margin-top:23pt;width:572.4pt;height:3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D1B11" w:themeColor="background2" w:themeShade="1A"/>
                          <w:sz w:val="40"/>
                          <w:lang w:val="es-ES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EndPr/>
                      <w:sdtContent>
                        <w:p w14:paraId="5C9664C9" w14:textId="77777777" w:rsidR="00F930E2" w:rsidRPr="002A6F81" w:rsidRDefault="002A6F81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  <w:lang w:val="es-ES"/>
                            </w:rPr>
                          </w:pPr>
                          <w:r w:rsidRPr="002A6F81"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  <w:lang w:val="es-ES"/>
                            </w:rPr>
                            <w:t>JOB SEA – MAR DE OPORTUNIDADES</w:t>
                          </w:r>
                        </w:p>
                      </w:sdtContent>
                    </w:sdt>
                    <w:p w14:paraId="10A55375" w14:textId="77777777" w:rsidR="00F930E2" w:rsidRPr="002A6F81" w:rsidRDefault="00F930E2" w:rsidP="00F930E2">
                      <w:pPr>
                        <w:pStyle w:val="Titulodocumento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37771E4D" w14:textId="77777777" w:rsidR="00D77DA4" w:rsidRDefault="00D77DA4">
      <w:pPr>
        <w:pStyle w:val="Ttulo"/>
        <w:jc w:val="center"/>
      </w:pPr>
      <w: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w:rsidR="00F930E2" w14:paraId="43AC4A42" w14:textId="77777777" w:rsidTr="007D4438">
        <w:trPr>
          <w:trHeight w:val="284"/>
        </w:trPr>
        <w:tc>
          <w:tcPr>
            <w:tcW w:w="1550" w:type="dxa"/>
            <w:shd w:val="clear" w:color="auto" w:fill="C00000"/>
          </w:tcPr>
          <w:p w14:paraId="6FD24E74" w14:textId="77777777" w:rsidR="00F930E2" w:rsidRPr="0037364C" w:rsidRDefault="00F930E2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14:paraId="7218BA37" w14:textId="77777777" w:rsidR="00F930E2" w:rsidRPr="0037364C" w:rsidRDefault="00F930E2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680" w:type="dxa"/>
            <w:shd w:val="clear" w:color="auto" w:fill="C00000"/>
          </w:tcPr>
          <w:p w14:paraId="39ACB668" w14:textId="77777777" w:rsidR="00F930E2" w:rsidRPr="0037364C" w:rsidRDefault="00F930E2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410" w:type="dxa"/>
            <w:shd w:val="clear" w:color="auto" w:fill="C00000"/>
          </w:tcPr>
          <w:p w14:paraId="31DE994F" w14:textId="77777777" w:rsidR="00F930E2" w:rsidRPr="0037364C" w:rsidRDefault="00F930E2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F930E2" w14:paraId="22F33C74" w14:textId="77777777" w:rsidTr="007D4438">
        <w:trPr>
          <w:trHeight w:val="284"/>
        </w:trPr>
        <w:tc>
          <w:tcPr>
            <w:tcW w:w="1550" w:type="dxa"/>
          </w:tcPr>
          <w:p w14:paraId="43A9A8A8" w14:textId="77777777" w:rsidR="00F930E2" w:rsidRPr="002A6F81" w:rsidRDefault="002A6F81" w:rsidP="007D4438">
            <w:pPr>
              <w:pStyle w:val="Instruo"/>
              <w:rPr>
                <w:i w:val="0"/>
                <w:iCs/>
                <w:color w:val="auto"/>
              </w:rPr>
            </w:pPr>
            <w:r w:rsidRPr="002A6F81">
              <w:rPr>
                <w:i w:val="0"/>
                <w:iCs/>
                <w:color w:val="auto"/>
              </w:rPr>
              <w:t>24/01/2021</w:t>
            </w:r>
          </w:p>
          <w:p w14:paraId="5EB81756" w14:textId="77777777" w:rsidR="00F930E2" w:rsidRPr="00AB66FD" w:rsidRDefault="00F930E2" w:rsidP="007D4438">
            <w:pPr>
              <w:pStyle w:val="Instruo"/>
            </w:pPr>
          </w:p>
        </w:tc>
        <w:tc>
          <w:tcPr>
            <w:tcW w:w="1080" w:type="dxa"/>
          </w:tcPr>
          <w:p w14:paraId="57642412" w14:textId="77777777" w:rsidR="00F930E2" w:rsidRPr="002A6F81" w:rsidRDefault="002A6F81" w:rsidP="007D4438">
            <w:pPr>
              <w:pStyle w:val="Instruo"/>
              <w:rPr>
                <w:i w:val="0"/>
                <w:iCs/>
              </w:rPr>
            </w:pPr>
            <w:r w:rsidRPr="002A6F81">
              <w:rPr>
                <w:i w:val="0"/>
                <w:iCs/>
                <w:color w:val="auto"/>
              </w:rPr>
              <w:t>01</w:t>
            </w:r>
          </w:p>
        </w:tc>
        <w:tc>
          <w:tcPr>
            <w:tcW w:w="4680" w:type="dxa"/>
          </w:tcPr>
          <w:p w14:paraId="37C89A9C" w14:textId="77777777" w:rsidR="00F930E2" w:rsidRPr="002A6F81" w:rsidRDefault="002A6F81" w:rsidP="007D4438">
            <w:pPr>
              <w:pStyle w:val="Instruo"/>
              <w:rPr>
                <w:i w:val="0"/>
                <w:iCs/>
              </w:rPr>
            </w:pPr>
            <w:r w:rsidRPr="002A6F81">
              <w:rPr>
                <w:i w:val="0"/>
                <w:iCs/>
                <w:color w:val="auto"/>
              </w:rPr>
              <w:t>Projeto foi implantado na plataforma Heroku</w:t>
            </w:r>
            <w:r>
              <w:rPr>
                <w:i w:val="0"/>
                <w:iCs/>
                <w:color w:val="auto"/>
              </w:rPr>
              <w:t>, conforme dados abaixo.</w:t>
            </w:r>
          </w:p>
        </w:tc>
        <w:tc>
          <w:tcPr>
            <w:tcW w:w="2410" w:type="dxa"/>
          </w:tcPr>
          <w:p w14:paraId="25E024DF" w14:textId="77777777" w:rsidR="00F930E2" w:rsidRPr="002A6F81" w:rsidRDefault="002A6F81" w:rsidP="007D4438">
            <w:pPr>
              <w:pStyle w:val="Instruo"/>
              <w:rPr>
                <w:i w:val="0"/>
                <w:iCs/>
              </w:rPr>
            </w:pPr>
            <w:r w:rsidRPr="002A6F81">
              <w:rPr>
                <w:i w:val="0"/>
                <w:iCs/>
                <w:color w:val="auto"/>
              </w:rPr>
              <w:t>Aluisio José Galvão dos Santos.</w:t>
            </w:r>
          </w:p>
        </w:tc>
      </w:tr>
    </w:tbl>
    <w:p w14:paraId="686305E1" w14:textId="77777777" w:rsidR="00D77DA4" w:rsidRDefault="00D77DA4"/>
    <w:p w14:paraId="39E57D7A" w14:textId="77777777" w:rsidR="00D77DA4" w:rsidRDefault="00D77DA4" w:rsidP="002A6F81">
      <w:pPr>
        <w:pStyle w:val="Ttulo"/>
        <w:jc w:val="left"/>
      </w:pPr>
    </w:p>
    <w:p w14:paraId="340B8B03" w14:textId="77777777" w:rsidR="002A6F81" w:rsidRDefault="002A6F81" w:rsidP="00E71FE3">
      <w:pPr>
        <w:jc w:val="center"/>
        <w:rPr>
          <w:b/>
          <w:bCs/>
          <w:sz w:val="32"/>
          <w:szCs w:val="32"/>
          <w:lang w:eastAsia="en-US"/>
        </w:rPr>
      </w:pPr>
      <w:r w:rsidRPr="00E71FE3">
        <w:rPr>
          <w:b/>
          <w:bCs/>
          <w:sz w:val="32"/>
          <w:szCs w:val="32"/>
          <w:lang w:eastAsia="en-US"/>
        </w:rPr>
        <w:t>GUIA DE IMPLANTAÇÃO</w:t>
      </w:r>
    </w:p>
    <w:p w14:paraId="39E0B5D3" w14:textId="77777777" w:rsidR="00E71FE3" w:rsidRDefault="00E71FE3" w:rsidP="002A6F81">
      <w:pPr>
        <w:rPr>
          <w:b/>
          <w:bCs/>
          <w:sz w:val="32"/>
          <w:szCs w:val="32"/>
          <w:lang w:eastAsia="en-US"/>
        </w:rPr>
      </w:pPr>
    </w:p>
    <w:p w14:paraId="7CAC4148" w14:textId="77777777" w:rsidR="00E71FE3" w:rsidRPr="00E71FE3" w:rsidRDefault="00E71FE3" w:rsidP="002A6F81">
      <w:pPr>
        <w:rPr>
          <w:b/>
          <w:bCs/>
          <w:sz w:val="32"/>
          <w:szCs w:val="32"/>
          <w:lang w:eastAsia="en-US"/>
        </w:rPr>
      </w:pPr>
    </w:p>
    <w:p w14:paraId="77515AFE" w14:textId="77777777" w:rsidR="002A6F81" w:rsidRPr="002A6F81" w:rsidRDefault="002A6F81" w:rsidP="002A6F81">
      <w:pPr>
        <w:rPr>
          <w:lang w:eastAsia="en-US"/>
        </w:rPr>
      </w:pPr>
    </w:p>
    <w:p w14:paraId="071CBB96" w14:textId="77777777" w:rsidR="002A6F81" w:rsidRPr="002A6F81" w:rsidRDefault="002A6F81" w:rsidP="002A6F81">
      <w:pPr>
        <w:rPr>
          <w:lang w:eastAsia="en-US"/>
        </w:rPr>
      </w:pPr>
      <w:r w:rsidRPr="002A6F81">
        <w:rPr>
          <w:b/>
          <w:bCs/>
          <w:lang w:eastAsia="en-US"/>
        </w:rPr>
        <w:t>Etapa 1 – Crie o projeto</w:t>
      </w:r>
    </w:p>
    <w:p w14:paraId="74551FF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Em uma nova pasta, vou abrir um terminal e executar o comando npm init -y para criar um projeto. O servidor fictício será escrito em expressar, então precisamos executar o npm install express comando para instalar este módulo.</w:t>
      </w:r>
    </w:p>
    <w:p w14:paraId="00B82299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Após a instalação desta biblioteca, podemos criar um arquivo para o nosso projeto, chamado app.js. Dentro dele, escreveremos o código para o nosso servidor simples:</w:t>
      </w:r>
    </w:p>
    <w:p w14:paraId="3313EF5F" w14:textId="77777777" w:rsidR="002A6F81" w:rsidRPr="002A6F81" w:rsidRDefault="002A6F81" w:rsidP="002A6F81">
      <w:pPr>
        <w:rPr>
          <w:lang w:eastAsia="en-US"/>
        </w:rPr>
      </w:pPr>
    </w:p>
    <w:p w14:paraId="1ED2D44D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284278FF" wp14:editId="19289346">
            <wp:extent cx="5400040" cy="425894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4336" w14:textId="77777777" w:rsidR="002A6F81" w:rsidRPr="002A6F81" w:rsidRDefault="002A6F81" w:rsidP="002A6F81">
      <w:pPr>
        <w:rPr>
          <w:lang w:eastAsia="en-US"/>
        </w:rPr>
      </w:pPr>
    </w:p>
    <w:p w14:paraId="124A376A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Podemos iniciar o aplicativo executando node app.js. Então podemos experimentá-lo no seguinte URL http://localhost:3000. Neste ponto, você deverá ver a mensagem Hello World no navegador.</w:t>
      </w:r>
    </w:p>
    <w:p w14:paraId="443C8F99" w14:textId="77777777" w:rsidR="002A6F81" w:rsidRPr="002A6F81" w:rsidRDefault="002A6F81" w:rsidP="002A6F81">
      <w:pPr>
        <w:rPr>
          <w:lang w:eastAsia="en-US"/>
        </w:rPr>
      </w:pPr>
    </w:p>
    <w:p w14:paraId="625DB79C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Etapa 2 – Sistema de controle de versão</w:t>
      </w:r>
    </w:p>
    <w:p w14:paraId="4059C7B8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O próximo passo é escolher um sistema de controle de versão e colocar nosso código em uma plataforma de desenvolvimento em um repositório.</w:t>
      </w:r>
    </w:p>
    <w:p w14:paraId="4F4FB4D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O sistema de controle de versão mais popular é Git junto com Github como uma plataforma de desenvolvimento, é isso que usaremos aqui.</w:t>
      </w:r>
    </w:p>
    <w:p w14:paraId="3FD94B29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No GitHub, vá em frente e crie um repositório para o seu aplicativo, assim:</w:t>
      </w:r>
    </w:p>
    <w:p w14:paraId="0E25406F" w14:textId="77777777" w:rsidR="002A6F81" w:rsidRPr="002A6F81" w:rsidRDefault="002A6F81" w:rsidP="002A6F81">
      <w:pPr>
        <w:rPr>
          <w:lang w:eastAsia="en-US"/>
        </w:rPr>
      </w:pPr>
    </w:p>
    <w:p w14:paraId="4625A250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44A6A697" wp14:editId="4851D79B">
            <wp:extent cx="5400040" cy="51962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B58C" w14:textId="77777777" w:rsidR="002A6F81" w:rsidRPr="002A6F81" w:rsidRDefault="002A6F81" w:rsidP="002A6F81">
      <w:pPr>
        <w:rPr>
          <w:lang w:eastAsia="en-US"/>
        </w:rPr>
      </w:pPr>
    </w:p>
    <w:p w14:paraId="5DD19792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Para fazer upload do seu código local em um repositório, você precisa executar os comandos listados no Github depois de clicar em Create repository botão:</w:t>
      </w:r>
    </w:p>
    <w:p w14:paraId="4CB0A277" w14:textId="77777777" w:rsidR="002A6F81" w:rsidRPr="002A6F81" w:rsidRDefault="002A6F81" w:rsidP="002A6F81">
      <w:pPr>
        <w:rPr>
          <w:lang w:eastAsia="en-US"/>
        </w:rPr>
      </w:pPr>
    </w:p>
    <w:p w14:paraId="2F5594AF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06C92C9B" wp14:editId="6EC0DADF">
            <wp:extent cx="5400040" cy="1168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52B" w14:textId="77777777" w:rsidR="002A6F81" w:rsidRPr="002A6F81" w:rsidRDefault="002A6F81" w:rsidP="002A6F81">
      <w:pPr>
        <w:rPr>
          <w:lang w:eastAsia="en-US"/>
        </w:rPr>
      </w:pPr>
    </w:p>
    <w:p w14:paraId="093F9310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Comandos para fazer upload de nosso código no repositório do Github</w:t>
      </w:r>
    </w:p>
    <w:p w14:paraId="66F98861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Antes de fazer isso, devemos ignorar alguns arquivos. Queremos fazer upload para o repositório apenas do código que escrevemos, sem as dependências (os módulos instalados).</w:t>
      </w:r>
    </w:p>
    <w:p w14:paraId="0DF1E618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lastRenderedPageBreak/>
        <w:t>Para isso, precisamos criar um arquivo .gitignore e dentro dele escreva o arquivo que queremos ignorar.</w:t>
      </w:r>
    </w:p>
    <w:p w14:paraId="1414D148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77998F6D" wp14:editId="59203086">
            <wp:extent cx="4267200" cy="2095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7139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Estrutura de pastas e arquivo .gitignore</w:t>
      </w:r>
    </w:p>
    <w:p w14:paraId="01DD8F2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Agora, podemos escrever os comandos listados na figura acima (a do GitHub).</w:t>
      </w:r>
    </w:p>
    <w:p w14:paraId="2BC94699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executou os comandos corretamente, ele estará na página do seu repositório. Se você o atualizar, deverá ver seus arquivos, exceto o que você ignorou explicitamente, a saber node modules.</w:t>
      </w:r>
    </w:p>
    <w:p w14:paraId="63A63259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42F25C1F" wp14:editId="66C4EA20">
            <wp:extent cx="5400040" cy="1602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7E35" w14:textId="77777777" w:rsidR="002A6F81" w:rsidRPr="002A6F81" w:rsidRDefault="002A6F81" w:rsidP="002A6F81">
      <w:pPr>
        <w:rPr>
          <w:lang w:eastAsia="en-US"/>
        </w:rPr>
      </w:pPr>
      <w:r w:rsidRPr="002A6F81">
        <w:rPr>
          <w:b/>
          <w:bCs/>
          <w:lang w:eastAsia="en-US"/>
        </w:rPr>
        <w:t>Etapa 3 – Vincular o repositório ao Heroku</w:t>
      </w:r>
    </w:p>
    <w:p w14:paraId="1A84BD74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Nesta etapa, podemos vincular o repositório do Github ao nosso aplicativo Heroku.</w:t>
      </w:r>
    </w:p>
    <w:p w14:paraId="7164CAE7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Primeiro, crie um aplicativo no Heroku e siga as etapas listadas na plataforma.</w:t>
      </w:r>
    </w:p>
    <w:p w14:paraId="42C8EFDC" w14:textId="77777777" w:rsidR="002A6F81" w:rsidRPr="002A6F81" w:rsidRDefault="002A6F81" w:rsidP="002A6F81">
      <w:pPr>
        <w:rPr>
          <w:lang w:eastAsia="en-US"/>
        </w:rPr>
      </w:pPr>
    </w:p>
    <w:p w14:paraId="31A6B326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2B56B7CD" wp14:editId="38D5F5B6">
            <wp:extent cx="5133975" cy="11620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5AE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Depois que o aplicativo for criado, uma janela semelhante a esta deve aparecer:</w:t>
      </w:r>
    </w:p>
    <w:p w14:paraId="4A9C4BFC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lastRenderedPageBreak/>
        <w:drawing>
          <wp:inline distT="0" distB="0" distL="0" distR="0" wp14:anchorId="0340107A" wp14:editId="4BC4C521">
            <wp:extent cx="5400040" cy="25946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256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Painel de aplicativos</w:t>
      </w:r>
    </w:p>
    <w:p w14:paraId="702CCDBE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Agora, se você olhar para a navegação na parte superior, verá Overview, Resources, Deploy, Metrics e assim por diante. Tenha certeza disso Deploy é selecionado. Em seguida, na segunda linha, clique no ícone GitHub.</w:t>
      </w:r>
    </w:p>
    <w:p w14:paraId="01DDDF93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56CB4E4B" wp14:editId="508772C7">
            <wp:extent cx="5400040" cy="2148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D18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1BB4F62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9E12F07" w14:textId="77777777" w:rsidR="002A6F81" w:rsidRPr="002A6F81" w:rsidRDefault="002A6F81" w:rsidP="002A6F81">
      <w:pPr>
        <w:rPr>
          <w:b/>
          <w:bCs/>
          <w:lang w:eastAsia="en-US"/>
        </w:rPr>
      </w:pPr>
    </w:p>
    <w:p w14:paraId="5ED603DF" w14:textId="77777777" w:rsidR="002A6F81" w:rsidRPr="002A6F81" w:rsidRDefault="002A6F81" w:rsidP="002A6F81">
      <w:pPr>
        <w:rPr>
          <w:b/>
          <w:bCs/>
          <w:lang w:eastAsia="en-US"/>
        </w:rPr>
      </w:pPr>
    </w:p>
    <w:p w14:paraId="535F642B" w14:textId="77777777" w:rsidR="002A6F81" w:rsidRPr="002A6F81" w:rsidRDefault="002A6F81" w:rsidP="002A6F81">
      <w:pPr>
        <w:rPr>
          <w:b/>
          <w:bCs/>
          <w:lang w:eastAsia="en-US"/>
        </w:rPr>
      </w:pPr>
    </w:p>
    <w:p w14:paraId="0D929D84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CB186E7" w14:textId="77777777" w:rsidR="002A6F81" w:rsidRPr="002A6F81" w:rsidRDefault="002A6F81" w:rsidP="002A6F81">
      <w:pPr>
        <w:rPr>
          <w:b/>
          <w:bCs/>
          <w:lang w:eastAsia="en-US"/>
        </w:rPr>
      </w:pPr>
    </w:p>
    <w:p w14:paraId="51911D5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72063A2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09B1871" w14:textId="77777777" w:rsidR="002A6F81" w:rsidRPr="002A6F81" w:rsidRDefault="002A6F81" w:rsidP="002A6F81">
      <w:pPr>
        <w:rPr>
          <w:b/>
          <w:bCs/>
          <w:lang w:eastAsia="en-US"/>
        </w:rPr>
      </w:pPr>
    </w:p>
    <w:p w14:paraId="190571AF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Clique em conectar</w:t>
      </w:r>
    </w:p>
    <w:p w14:paraId="00E6F6C2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lastRenderedPageBreak/>
        <w:t>Procure o aplicativo desejado, que é demo-deploy-app-09 no nosso caso. Então clique Connect.</w:t>
      </w:r>
      <w:r w:rsidRPr="002A6F81">
        <w:rPr>
          <w:noProof/>
          <w:lang w:eastAsia="en-US"/>
        </w:rPr>
        <w:drawing>
          <wp:inline distT="0" distB="0" distL="0" distR="0" wp14:anchorId="774B2CD5" wp14:editId="1A03E0D7">
            <wp:extent cx="5400040" cy="3070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1C16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Implantar Filial</w:t>
      </w:r>
    </w:p>
    <w:p w14:paraId="6E6346E4" w14:textId="77777777" w:rsidR="002A6F81" w:rsidRPr="002A6F81" w:rsidRDefault="002A6F81" w:rsidP="002A6F81">
      <w:pPr>
        <w:rPr>
          <w:b/>
          <w:bCs/>
          <w:lang w:eastAsia="en-US"/>
        </w:rPr>
      </w:pPr>
    </w:p>
    <w:p w14:paraId="71A38865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Depois que o aplicativo for conectado com sucesso à sua conta Heroku, você poderá clicar em Deploy Branch para implantar seu aplicativo.</w:t>
      </w:r>
    </w:p>
    <w:p w14:paraId="29B4765D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quiser, também pode selecionar a opção Enable Automatic Deploys que extrairá automaticamente o código do seu repositório do Github toda vez que você enviar um push para esse repositório.</w:t>
      </w:r>
    </w:p>
    <w:p w14:paraId="0B2DA861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Depois que o aplicativo foi implantado, você pode clicar em Exibir para abrir seu aplicativo.</w:t>
      </w:r>
    </w:p>
    <w:p w14:paraId="71A13580" w14:textId="77777777" w:rsidR="002A6F81" w:rsidRPr="002A6F81" w:rsidRDefault="002A6F81" w:rsidP="002A6F81">
      <w:pPr>
        <w:rPr>
          <w:lang w:eastAsia="en-US"/>
        </w:rPr>
      </w:pPr>
    </w:p>
    <w:p w14:paraId="508E6C68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21D55C84" wp14:editId="114B0794">
            <wp:extent cx="5400040" cy="36995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3D5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Etapa 4 – Configure o Heroku para executar corretamente o aplicativo</w:t>
      </w:r>
    </w:p>
    <w:p w14:paraId="2556D1E3" w14:textId="77777777" w:rsidR="002A6F81" w:rsidRPr="002A6F81" w:rsidRDefault="002A6F81" w:rsidP="002A6F81">
      <w:pPr>
        <w:rPr>
          <w:lang w:eastAsia="en-US"/>
        </w:rPr>
      </w:pPr>
    </w:p>
    <w:p w14:paraId="0EBEAB17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abrir o aplicativo neste momento, deverá ver algo assim:</w:t>
      </w:r>
    </w:p>
    <w:p w14:paraId="43B64F9F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lastRenderedPageBreak/>
        <w:drawing>
          <wp:inline distT="0" distB="0" distL="0" distR="0" wp14:anchorId="066E6128" wp14:editId="5391EB56">
            <wp:extent cx="5400040" cy="40347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E6E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Isso mesmo, um erro. Isso porque o Heroku não sabe como iniciar nosso aplicativo.</w:t>
      </w:r>
    </w:p>
    <w:p w14:paraId="1C48695F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se lembra, executamos o comando node app.js para iniciar o aplicativo localmente.</w:t>
      </w:r>
      <w:r w:rsidRPr="002A6F81">
        <w:rPr>
          <w:lang w:eastAsia="en-US"/>
        </w:rPr>
        <w:br/>
        <w:t>O Heroku não tem como saber quais comandos ele precisa executar para iniciar o aplicativo, e é por isso que gerou um erro.</w:t>
      </w:r>
    </w:p>
    <w:p w14:paraId="20FF18F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Para resolver esse problema, precisamos criar um arquivo chamado Procfile com o seguinte conteúdo: web: node ./app.js.</w:t>
      </w:r>
    </w:p>
    <w:p w14:paraId="756D58BA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Para atualizar nosso aplicativo, tudo o que precisamos fazer é enviar um novo commit ao GitHub. Se tivermos ativado o Automatic Deploys opção, o código será automaticamente puxado para o Heroku. Caso contrário, precisamos clicar em Deploy Branch novamente.</w:t>
      </w:r>
    </w:p>
    <w:p w14:paraId="7EF1BCB8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Depois que o aplicativo for reconstruído, deveremos vê-lo funcionando da seguinte maneira:</w:t>
      </w:r>
    </w:p>
    <w:p w14:paraId="1AE1E771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1FFE17BD" wp14:editId="71E16ACD">
            <wp:extent cx="5400040" cy="22332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929F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Etapa 5 – Como adicionar um complemento</w:t>
      </w:r>
    </w:p>
    <w:p w14:paraId="179DBCEC" w14:textId="77777777" w:rsidR="002A6F81" w:rsidRPr="002A6F81" w:rsidRDefault="002A6F81" w:rsidP="002A6F81">
      <w:pPr>
        <w:rPr>
          <w:lang w:eastAsia="en-US"/>
        </w:rPr>
      </w:pPr>
    </w:p>
    <w:p w14:paraId="19657770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Um dos principais benefícios que o Heroku oferece é o fato de que você pode adicionar recursos facilmente na forma de add-ons ao seu projeto. Esses recursos externos vêm na forma de bancos de dados, ferramentas de registro e monitoramento, ferramentas de CI e CD ou ferramentas de teste.</w:t>
      </w:r>
    </w:p>
    <w:p w14:paraId="64A3C50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Então agora vamos ver como adicionar um novo recurso ao seu projeto. Primeiro, iremos para Recursos e, a partir daí, adicionaremos uma nova ferramenta para teste.</w:t>
      </w:r>
    </w:p>
    <w:p w14:paraId="79CA6000" w14:textId="77777777" w:rsidR="002A6F81" w:rsidRPr="002A6F81" w:rsidRDefault="002A6F81" w:rsidP="002A6F81">
      <w:pPr>
        <w:rPr>
          <w:lang w:eastAsia="en-US"/>
        </w:rPr>
      </w:pPr>
    </w:p>
    <w:p w14:paraId="63D1E49F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6FCB1CB3" wp14:editId="5E190453">
            <wp:extent cx="5400040" cy="42659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516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Vá em frente e clique em Find more add-ons e depois procure Loadmill.</w:t>
      </w:r>
    </w:p>
    <w:p w14:paraId="5D3020FE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Loadmill é uma ferramenta de teste realmente excelente para testes de regressão e testes de carga.</w:t>
      </w:r>
    </w:p>
    <w:p w14:paraId="1A6E8C5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1E0B8854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00C7C364" wp14:editId="0A9F81A3">
            <wp:extent cx="5400040" cy="31038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CF5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4B14FC40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Vá em frente e clique em Install…. Em seguida, escolha o aplicativo que você deseja vincular.</w:t>
      </w:r>
    </w:p>
    <w:p w14:paraId="7F1DF871" w14:textId="77777777" w:rsidR="002A6F81" w:rsidRPr="002A6F81" w:rsidRDefault="002A6F81" w:rsidP="002A6F81">
      <w:pPr>
        <w:rPr>
          <w:lang w:eastAsia="en-US"/>
        </w:rPr>
      </w:pPr>
    </w:p>
    <w:p w14:paraId="3BD0F50C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lastRenderedPageBreak/>
        <w:drawing>
          <wp:inline distT="0" distB="0" distL="0" distR="0" wp14:anchorId="243D076F" wp14:editId="5452FBA9">
            <wp:extent cx="5400040" cy="42868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99B6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Nesta etapa, o Heroku criará automaticamente uma conta para você na plataforma provisionada.</w:t>
      </w:r>
    </w:p>
    <w:p w14:paraId="20F6B87B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Na guia recursos, você pode ver o recurso adicionado recentemente:</w:t>
      </w:r>
    </w:p>
    <w:p w14:paraId="34100699" w14:textId="77777777" w:rsidR="002A6F81" w:rsidRPr="002A6F81" w:rsidRDefault="002A6F81" w:rsidP="002A6F81">
      <w:pPr>
        <w:rPr>
          <w:lang w:eastAsia="en-US"/>
        </w:rPr>
      </w:pPr>
    </w:p>
    <w:p w14:paraId="65D9F319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drawing>
          <wp:inline distT="0" distB="0" distL="0" distR="0" wp14:anchorId="0E8D6BC9" wp14:editId="626CB0AB">
            <wp:extent cx="5400040" cy="23774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5EA" w14:textId="77777777" w:rsidR="002A6F81" w:rsidRPr="002A6F81" w:rsidRDefault="002A6F81" w:rsidP="002A6F81">
      <w:pPr>
        <w:rPr>
          <w:lang w:eastAsia="en-US"/>
        </w:rPr>
      </w:pPr>
    </w:p>
    <w:p w14:paraId="15342810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Se você acessar esse complemento, deverá ver o painel com um tutorial de introdução e um teste de demonstração criado para você.</w:t>
      </w:r>
    </w:p>
    <w:p w14:paraId="0CF1B094" w14:textId="77777777" w:rsidR="002A6F81" w:rsidRPr="002A6F81" w:rsidRDefault="002A6F81" w:rsidP="002A6F81">
      <w:pPr>
        <w:rPr>
          <w:lang w:eastAsia="en-US"/>
        </w:rPr>
      </w:pPr>
    </w:p>
    <w:p w14:paraId="2F0FCB2C" w14:textId="77777777" w:rsidR="002A6F81" w:rsidRPr="002A6F81" w:rsidRDefault="002A6F81" w:rsidP="002A6F81">
      <w:pPr>
        <w:rPr>
          <w:lang w:eastAsia="en-US"/>
        </w:rPr>
      </w:pPr>
      <w:r w:rsidRPr="002A6F81">
        <w:rPr>
          <w:noProof/>
          <w:lang w:eastAsia="en-US"/>
        </w:rPr>
        <w:lastRenderedPageBreak/>
        <w:drawing>
          <wp:inline distT="0" distB="0" distL="0" distR="0" wp14:anchorId="7EC2883A" wp14:editId="07F11FCC">
            <wp:extent cx="5400040" cy="21285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3A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65B51B68" w14:textId="77777777" w:rsidR="002A6F81" w:rsidRPr="002A6F81" w:rsidRDefault="002A6F81" w:rsidP="002A6F81">
      <w:pPr>
        <w:rPr>
          <w:b/>
          <w:bCs/>
          <w:lang w:eastAsia="en-US"/>
        </w:rPr>
      </w:pPr>
    </w:p>
    <w:p w14:paraId="6FE96162" w14:textId="77777777" w:rsidR="002A6F81" w:rsidRPr="002A6F81" w:rsidRDefault="002A6F81" w:rsidP="002A6F81">
      <w:pPr>
        <w:rPr>
          <w:b/>
          <w:bCs/>
          <w:lang w:eastAsia="en-US"/>
        </w:rPr>
      </w:pPr>
      <w:r w:rsidRPr="002A6F81">
        <w:rPr>
          <w:b/>
          <w:bCs/>
          <w:lang w:eastAsia="en-US"/>
        </w:rPr>
        <w:t>Painel do moinho de carga</w:t>
      </w:r>
    </w:p>
    <w:p w14:paraId="6749EF6D" w14:textId="77777777" w:rsidR="002A6F81" w:rsidRPr="002A6F81" w:rsidRDefault="002A6F81" w:rsidP="002A6F81">
      <w:pPr>
        <w:rPr>
          <w:b/>
          <w:bCs/>
          <w:lang w:eastAsia="en-US"/>
        </w:rPr>
      </w:pPr>
    </w:p>
    <w:p w14:paraId="1A730822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O Heroku permite que os desenvolvedores implantem um aplicativo de maneira rápida e quase indolor em um servidor da web.</w:t>
      </w:r>
    </w:p>
    <w:p w14:paraId="4A0BCA88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Ele também fornece muitos plugins que você pode integrar ao seu aplicativo.</w:t>
      </w:r>
    </w:p>
    <w:p w14:paraId="41659681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Uma solução PaaS sempre permitirá que você se mova mais rápido do que a solução com um VPS, no qual você precisa configurar tudo desde o início.</w:t>
      </w:r>
    </w:p>
    <w:p w14:paraId="714B9732" w14:textId="77777777" w:rsidR="002A6F81" w:rsidRPr="002A6F81" w:rsidRDefault="002A6F81" w:rsidP="002A6F81">
      <w:pPr>
        <w:rPr>
          <w:lang w:eastAsia="en-US"/>
        </w:rPr>
      </w:pPr>
    </w:p>
    <w:p w14:paraId="7BF44C2D" w14:textId="77777777" w:rsidR="002A6F81" w:rsidRPr="002A6F81" w:rsidRDefault="002A6F81" w:rsidP="002A6F81">
      <w:pPr>
        <w:rPr>
          <w:lang w:eastAsia="en-US"/>
        </w:rPr>
      </w:pPr>
      <w:r w:rsidRPr="002A6F81">
        <w:rPr>
          <w:lang w:eastAsia="en-US"/>
        </w:rPr>
        <w:t>Link do projeto:</w:t>
      </w:r>
    </w:p>
    <w:p w14:paraId="661B53A8" w14:textId="77777777" w:rsidR="002A6F81" w:rsidRPr="002A6F81" w:rsidRDefault="007978AA" w:rsidP="002A6F81">
      <w:pPr>
        <w:rPr>
          <w:b/>
          <w:bCs/>
          <w:lang w:eastAsia="en-US"/>
        </w:rPr>
      </w:pPr>
      <w:hyperlink r:id="rId27" w:history="1">
        <w:r w:rsidR="002A6F81" w:rsidRPr="002A6F81">
          <w:rPr>
            <w:rStyle w:val="Hyperlink"/>
            <w:lang w:eastAsia="en-US"/>
          </w:rPr>
          <w:t>https://jobsea-front.herokuapp.com/</w:t>
        </w:r>
      </w:hyperlink>
    </w:p>
    <w:p w14:paraId="416530DE" w14:textId="77777777" w:rsidR="002A6F81" w:rsidRPr="002A6F81" w:rsidRDefault="002A6F81" w:rsidP="002A6F81">
      <w:pPr>
        <w:rPr>
          <w:lang w:eastAsia="en-US"/>
        </w:rPr>
      </w:pPr>
    </w:p>
    <w:p w14:paraId="62109082" w14:textId="77777777" w:rsidR="002A6F81" w:rsidRPr="002A6F81" w:rsidRDefault="002A6F81" w:rsidP="002A6F81">
      <w:pPr>
        <w:rPr>
          <w:lang w:eastAsia="en-US"/>
        </w:rPr>
      </w:pPr>
    </w:p>
    <w:p w14:paraId="3084BF97" w14:textId="77777777" w:rsidR="002A6F81" w:rsidRPr="002A6F81" w:rsidRDefault="002A6F81" w:rsidP="002A6F81">
      <w:pPr>
        <w:rPr>
          <w:lang w:eastAsia="en-US"/>
        </w:rPr>
      </w:pPr>
    </w:p>
    <w:p w14:paraId="6FB6E110" w14:textId="77777777" w:rsidR="002A6F81" w:rsidRPr="002A6F81" w:rsidRDefault="002A6F81" w:rsidP="002A6F81">
      <w:pPr>
        <w:rPr>
          <w:lang w:eastAsia="en-US"/>
        </w:rPr>
      </w:pPr>
    </w:p>
    <w:p w14:paraId="55E52184" w14:textId="77777777" w:rsidR="002A6F81" w:rsidRPr="002A6F81" w:rsidRDefault="002A6F81" w:rsidP="002A6F81">
      <w:pPr>
        <w:rPr>
          <w:lang w:eastAsia="en-US"/>
        </w:rPr>
      </w:pPr>
    </w:p>
    <w:p w14:paraId="5243A4C9" w14:textId="77777777" w:rsidR="002A6F81" w:rsidRPr="002A6F81" w:rsidRDefault="002A6F81" w:rsidP="002A6F81">
      <w:pPr>
        <w:rPr>
          <w:lang w:eastAsia="en-US"/>
        </w:rPr>
      </w:pPr>
    </w:p>
    <w:p w14:paraId="08159913" w14:textId="77777777" w:rsidR="002A6F81" w:rsidRPr="002A6F81" w:rsidRDefault="002A6F81" w:rsidP="002A6F81">
      <w:pPr>
        <w:rPr>
          <w:lang w:eastAsia="en-US"/>
        </w:rPr>
      </w:pPr>
    </w:p>
    <w:p w14:paraId="3F9E3084" w14:textId="77777777" w:rsidR="002A6F81" w:rsidRPr="002A6F81" w:rsidRDefault="002A6F81" w:rsidP="002A6F81">
      <w:pPr>
        <w:rPr>
          <w:lang w:eastAsia="en-US"/>
        </w:rPr>
      </w:pPr>
    </w:p>
    <w:p w14:paraId="32B7FDCA" w14:textId="77777777" w:rsidR="002A6F81" w:rsidRPr="002A6F81" w:rsidRDefault="002A6F81" w:rsidP="002A6F81">
      <w:pPr>
        <w:rPr>
          <w:lang w:eastAsia="en-US"/>
        </w:rPr>
      </w:pPr>
    </w:p>
    <w:p w14:paraId="578FECF2" w14:textId="77777777" w:rsidR="002A6F81" w:rsidRPr="002A6F81" w:rsidRDefault="002A6F81" w:rsidP="002A6F81">
      <w:pPr>
        <w:rPr>
          <w:lang w:eastAsia="en-US"/>
        </w:rPr>
      </w:pPr>
    </w:p>
    <w:p w14:paraId="4781F374" w14:textId="77777777" w:rsidR="002A6F81" w:rsidRPr="002A6F81" w:rsidRDefault="002A6F81" w:rsidP="002A6F81">
      <w:pPr>
        <w:rPr>
          <w:lang w:eastAsia="en-US"/>
        </w:rPr>
      </w:pPr>
    </w:p>
    <w:p w14:paraId="5F65866D" w14:textId="77777777" w:rsidR="00D77DA4" w:rsidRDefault="00D77DA4"/>
    <w:sectPr w:rsidR="00D77DA4">
      <w:headerReference w:type="default" r:id="rId28"/>
      <w:footerReference w:type="default" r:id="rId29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A1D507" w14:textId="77777777" w:rsidR="007978AA" w:rsidRDefault="007978AA">
      <w:r>
        <w:separator/>
      </w:r>
    </w:p>
  </w:endnote>
  <w:endnote w:type="continuationSeparator" w:id="0">
    <w:p w14:paraId="3446621D" w14:textId="77777777" w:rsidR="007978AA" w:rsidRDefault="00797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3E634" w14:textId="77777777" w:rsidR="00F930E2" w:rsidRDefault="00F930E2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F930E2" w14:paraId="43C1D47B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8B3185B" w14:textId="77777777" w:rsidR="00F930E2" w:rsidRDefault="00F930E2">
          <w:pPr>
            <w:pStyle w:val="Rodap"/>
          </w:pPr>
          <w:r>
            <w:t>Politec Ltda.</w:t>
          </w:r>
        </w:p>
        <w:p w14:paraId="69BA2F20" w14:textId="77777777" w:rsidR="00F930E2" w:rsidRDefault="00F930E2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6AED730" w14:textId="77777777" w:rsidR="00F930E2" w:rsidRDefault="00F930E2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1C8209E2" w14:textId="77777777" w:rsidR="00F930E2" w:rsidRDefault="00F930E2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7E01410E" w14:textId="77777777" w:rsidR="00F930E2" w:rsidRDefault="00F930E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25DCA" w14:textId="77777777" w:rsidR="00D77DA4" w:rsidRDefault="00D77DA4">
    <w:pPr>
      <w:pStyle w:val="Rodap"/>
    </w:pPr>
  </w:p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663"/>
      <w:gridCol w:w="1342"/>
      <w:gridCol w:w="1705"/>
    </w:tblGrid>
    <w:tr w:rsidR="00D77DA4" w14:paraId="2091406B" w14:textId="77777777" w:rsidTr="00F930E2">
      <w:trPr>
        <w:cantSplit/>
      </w:trPr>
      <w:tc>
        <w:tcPr>
          <w:tcW w:w="6663" w:type="dxa"/>
        </w:tcPr>
        <w:p w14:paraId="5B24BA4A" w14:textId="77777777" w:rsidR="00D77DA4" w:rsidRDefault="007978AA" w:rsidP="00F930E2">
          <w:pPr>
            <w:pStyle w:val="Rodap"/>
            <w:tabs>
              <w:tab w:val="clear" w:pos="4320"/>
              <w:tab w:val="clear" w:pos="8640"/>
              <w:tab w:val="left" w:pos="5330"/>
            </w:tabs>
            <w:jc w:val="left"/>
          </w:pPr>
          <w:sdt>
            <w:sdtPr>
              <w:alias w:val="Gestor"/>
              <w:tag w:val=""/>
              <w:id w:val="827947526"/>
              <w:placeholder>
                <w:docPart w:val="269F4D2E86184E108F52827F2BC94A97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r w:rsidR="002A6F81">
                <w:t>JOB SEA – MAR DE OPORTUNIDADES</w:t>
              </w:r>
            </w:sdtContent>
          </w:sdt>
          <w:r w:rsidR="00F930E2">
            <w:tab/>
          </w:r>
          <w:sdt>
            <w:sdtPr>
              <w:alias w:val="Assunto"/>
              <w:tag w:val=""/>
              <w:id w:val="-433434321"/>
              <w:placeholder>
                <w:docPart w:val="500C4ACBA99A4C86AE57AB85AEFDB7C6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2A6F81">
                <w:t>Versão 1</w:t>
              </w:r>
            </w:sdtContent>
          </w:sdt>
        </w:p>
      </w:tc>
      <w:tc>
        <w:tcPr>
          <w:tcW w:w="1342" w:type="dxa"/>
          <w:vAlign w:val="center"/>
        </w:tcPr>
        <w:p w14:paraId="2B0B93A8" w14:textId="77777777" w:rsidR="00D77DA4" w:rsidRDefault="00D77DA4" w:rsidP="00243D96">
          <w:pPr>
            <w:pStyle w:val="Rodap"/>
            <w:jc w:val="center"/>
            <w:rPr>
              <w:lang w:val="pt-PT"/>
            </w:rPr>
          </w:pPr>
        </w:p>
      </w:tc>
      <w:tc>
        <w:tcPr>
          <w:tcW w:w="1705" w:type="dxa"/>
          <w:vAlign w:val="center"/>
        </w:tcPr>
        <w:p w14:paraId="762C67A6" w14:textId="77777777" w:rsidR="00D77DA4" w:rsidRDefault="00D77DA4">
          <w:pPr>
            <w:pStyle w:val="Rodap"/>
            <w:jc w:val="right"/>
          </w:pPr>
          <w:r>
            <w:rPr>
              <w:lang w:val="pt-PT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52313">
            <w:rPr>
              <w:noProof/>
            </w:rPr>
            <w:t>5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752313">
            <w:rPr>
              <w:noProof/>
            </w:rPr>
            <w:t>5</w:t>
          </w:r>
          <w:r>
            <w:fldChar w:fldCharType="end"/>
          </w:r>
        </w:p>
      </w:tc>
    </w:tr>
  </w:tbl>
  <w:p w14:paraId="7F611F1C" w14:textId="77777777" w:rsidR="00D77DA4" w:rsidRDefault="00F930E2" w:rsidP="00F930E2">
    <w:pPr>
      <w:pStyle w:val="Rodap"/>
      <w:jc w:val="right"/>
    </w:pPr>
    <w:r>
      <w:t xml:space="preserve">vs: </w:t>
    </w:r>
    <w:fldSimple w:instr=" DOCPROPERTY  &quot;Versão Modelo&quot;  \* MERGEFORMAT ">
      <w:r w:rsidR="003A21D9"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77711" w14:textId="77777777" w:rsidR="007978AA" w:rsidRDefault="007978AA">
      <w:r>
        <w:separator/>
      </w:r>
    </w:p>
  </w:footnote>
  <w:footnote w:type="continuationSeparator" w:id="0">
    <w:p w14:paraId="73005B31" w14:textId="77777777" w:rsidR="007978AA" w:rsidRDefault="007978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14:paraId="741B4194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1F3EF31C" w14:textId="77777777" w:rsidR="00F930E2" w:rsidRDefault="00F930E2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4D0140F4" w14:textId="77777777" w:rsidR="00F930E2" w:rsidRDefault="00F930E2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4425AAEE" w14:textId="77777777" w:rsidR="00F930E2" w:rsidRDefault="00F930E2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30" w:dyaOrig="690" w14:anchorId="3BE9CF2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5pt;height:34.5pt">
                <v:imagedata r:id="rId1" o:title=""/>
              </v:shape>
              <o:OLEObject Type="Embed" ProgID="Word.Picture.8" ShapeID="_x0000_i1025" DrawAspect="Content" ObjectID="_1672975920" r:id="rId2"/>
            </w:object>
          </w:r>
        </w:p>
      </w:tc>
    </w:tr>
  </w:tbl>
  <w:p w14:paraId="54AFB1CB" w14:textId="77777777" w:rsidR="00F930E2" w:rsidRDefault="00F930E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:rsidRPr="00254EF9" w14:paraId="40048894" w14:textId="77777777" w:rsidTr="007D4438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083D46E4" w14:textId="77777777" w:rsidR="00F930E2" w:rsidRPr="00254EF9" w:rsidRDefault="002A6F81" w:rsidP="00F930E2">
          <w:pPr>
            <w:jc w:val="center"/>
            <w:rPr>
              <w:b/>
              <w:bCs/>
              <w:lang w:val="pt-PT"/>
            </w:rPr>
          </w:pPr>
          <w:r>
            <w:rPr>
              <w:b/>
              <w:bCs/>
              <w:lang w:val="pt-PT"/>
            </w:rPr>
            <w:t>IFSP</w:t>
          </w:r>
        </w:p>
      </w:tc>
      <w:sdt>
        <w:sdtPr>
          <w:rPr>
            <w:b/>
            <w:bCs/>
            <w:lang w:val="pt-PT"/>
          </w:rPr>
          <w:alias w:val="Título"/>
          <w:tag w:val=""/>
          <w:id w:val="1350989896"/>
          <w:placeholder>
            <w:docPart w:val="E71E986EC5424F558223D93B211FDD6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14:paraId="31D55B11" w14:textId="77777777" w:rsidR="00F930E2" w:rsidRPr="00254EF9" w:rsidRDefault="00B755C7" w:rsidP="00F930E2">
              <w:pPr>
                <w:jc w:val="center"/>
                <w:rPr>
                  <w:b/>
                  <w:bCs/>
                  <w:lang w:val="pt-PT"/>
                </w:rPr>
              </w:pPr>
              <w:r>
                <w:rPr>
                  <w:b/>
                  <w:bCs/>
                  <w:lang w:val="pt-PT"/>
                </w:rPr>
                <w:t>Guia de Implantação</w:t>
              </w:r>
            </w:p>
          </w:tc>
        </w:sdtContent>
      </w:sdt>
      <w:tc>
        <w:tcPr>
          <w:tcW w:w="1440" w:type="dxa"/>
          <w:vAlign w:val="center"/>
        </w:tcPr>
        <w:p w14:paraId="61136487" w14:textId="77777777" w:rsidR="00F930E2" w:rsidRPr="00254EF9" w:rsidRDefault="00F930E2" w:rsidP="00F930E2">
          <w:pPr>
            <w:rPr>
              <w:b/>
            </w:rPr>
          </w:pPr>
        </w:p>
      </w:tc>
    </w:tr>
  </w:tbl>
  <w:p w14:paraId="08F86112" w14:textId="77777777" w:rsidR="00D77DA4" w:rsidRDefault="00D77D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21441E"/>
    <w:multiLevelType w:val="hybridMultilevel"/>
    <w:tmpl w:val="E9CA8CF8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3F37BFE"/>
    <w:multiLevelType w:val="hybridMultilevel"/>
    <w:tmpl w:val="0ACCA8CA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5133A1"/>
    <w:multiLevelType w:val="multilevel"/>
    <w:tmpl w:val="16C277CA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D9"/>
    <w:rsid w:val="00146308"/>
    <w:rsid w:val="00171252"/>
    <w:rsid w:val="00243D96"/>
    <w:rsid w:val="002A6F81"/>
    <w:rsid w:val="002E0BEB"/>
    <w:rsid w:val="0032481E"/>
    <w:rsid w:val="003A21D9"/>
    <w:rsid w:val="0042474E"/>
    <w:rsid w:val="00440A81"/>
    <w:rsid w:val="005067F6"/>
    <w:rsid w:val="00625A19"/>
    <w:rsid w:val="00650727"/>
    <w:rsid w:val="006B06B4"/>
    <w:rsid w:val="00701A0A"/>
    <w:rsid w:val="00752313"/>
    <w:rsid w:val="007978AA"/>
    <w:rsid w:val="009855C2"/>
    <w:rsid w:val="0099776B"/>
    <w:rsid w:val="00A96289"/>
    <w:rsid w:val="00B433E8"/>
    <w:rsid w:val="00B755C7"/>
    <w:rsid w:val="00D77DA4"/>
    <w:rsid w:val="00E71FE3"/>
    <w:rsid w:val="00F06029"/>
    <w:rsid w:val="00F930E2"/>
    <w:rsid w:val="00FA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FE9AC8"/>
  <w15:docId w15:val="{B50862D1-F59F-4A26-BA60-BD9862D9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6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7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8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9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4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Corpodetexto">
    <w:name w:val="Body Text"/>
    <w:basedOn w:val="Normal"/>
    <w:semiHidden/>
    <w:rPr>
      <w:i/>
      <w:iCs/>
      <w:color w:val="0000FF"/>
      <w:lang w:val="pt-PT"/>
    </w:rPr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before="100" w:beforeAutospacing="1" w:after="100" w:afterAutospacing="1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character" w:styleId="Forte">
    <w:name w:val="Strong"/>
    <w:qFormat/>
    <w:rPr>
      <w:b/>
      <w:bCs/>
    </w:rPr>
  </w:style>
  <w:style w:type="paragraph" w:customStyle="1" w:styleId="TableBody2">
    <w:name w:val="Table Body 2"/>
    <w:basedOn w:val="Normal"/>
    <w:pPr>
      <w:spacing w:before="40" w:after="40" w:line="250" w:lineRule="exact"/>
      <w:ind w:right="115"/>
      <w:jc w:val="left"/>
    </w:pPr>
    <w:rPr>
      <w:rFonts w:cs="Times New Roman"/>
      <w:color w:val="auto"/>
      <w:sz w:val="18"/>
      <w:lang w:val="en-US" w:eastAsia="en-US"/>
    </w:rPr>
  </w:style>
  <w:style w:type="character" w:customStyle="1" w:styleId="Bold">
    <w:name w:val="Bold"/>
    <w:aliases w:val="b"/>
    <w:rPr>
      <w:rFonts w:ascii="Arial" w:hAnsi="Arial"/>
      <w:b/>
      <w:sz w:val="24"/>
    </w:rPr>
  </w:style>
  <w:style w:type="character" w:customStyle="1" w:styleId="RodapChar">
    <w:name w:val="Rodapé Char"/>
    <w:basedOn w:val="Fontepargpadro"/>
    <w:link w:val="Rodap"/>
    <w:semiHidden/>
    <w:rsid w:val="00F930E2"/>
    <w:rPr>
      <w:rFonts w:ascii="Arial" w:hAnsi="Arial" w:cs="Arial"/>
      <w:color w:val="00000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F930E2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2A6F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jobsea-front.herokuapp.com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isio\Desktop\Guia%20de%20Implanta&#231;&#227;o%20de%20Softwa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0A71581D2B45B0A0F811481636D45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76BA9DD-E9BD-4433-8473-D9BE9D2E24D9}"/>
      </w:docPartPr>
      <w:docPartBody>
        <w:p w:rsidR="00000000" w:rsidRDefault="003521AF">
          <w:pPr>
            <w:pStyle w:val="5E0A71581D2B45B0A0F811481636D45E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E71E986EC5424F558223D93B211FDD6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A1D85D-DBDE-4A3E-A87C-8ACEB59F6881}"/>
      </w:docPartPr>
      <w:docPartBody>
        <w:p w:rsidR="00000000" w:rsidRDefault="003521AF">
          <w:pPr>
            <w:pStyle w:val="E71E986EC5424F558223D93B211FDD6B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269F4D2E86184E108F52827F2BC94A9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7CE815-1EC2-456F-88CB-ED048F4CC659}"/>
      </w:docPartPr>
      <w:docPartBody>
        <w:p w:rsidR="00000000" w:rsidRDefault="003521AF">
          <w:pPr>
            <w:pStyle w:val="269F4D2E86184E108F52827F2BC94A97"/>
          </w:pPr>
          <w:r w:rsidRPr="00352B81">
            <w:rPr>
              <w:rStyle w:val="TextodoEspaoReservado"/>
            </w:rPr>
            <w:t>[Gestor]</w:t>
          </w:r>
        </w:p>
      </w:docPartBody>
    </w:docPart>
    <w:docPart>
      <w:docPartPr>
        <w:name w:val="500C4ACBA99A4C86AE57AB85AEFDB7C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A3DB698-F10D-431D-B1FD-C88B2A7AE1B7}"/>
      </w:docPartPr>
      <w:docPartBody>
        <w:p w:rsidR="00000000" w:rsidRDefault="003521AF">
          <w:pPr>
            <w:pStyle w:val="500C4ACBA99A4C86AE57AB85AEFDB7C6"/>
          </w:pPr>
          <w:r w:rsidRPr="00352B81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AF"/>
    <w:rsid w:val="0035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5E0A71581D2B45B0A0F811481636D45E">
    <w:name w:val="5E0A71581D2B45B0A0F811481636D45E"/>
  </w:style>
  <w:style w:type="paragraph" w:customStyle="1" w:styleId="E71E986EC5424F558223D93B211FDD6B">
    <w:name w:val="E71E986EC5424F558223D93B211FDD6B"/>
  </w:style>
  <w:style w:type="paragraph" w:customStyle="1" w:styleId="269F4D2E86184E108F52827F2BC94A97">
    <w:name w:val="269F4D2E86184E108F52827F2BC94A97"/>
  </w:style>
  <w:style w:type="paragraph" w:customStyle="1" w:styleId="500C4ACBA99A4C86AE57AB85AEFDB7C6">
    <w:name w:val="500C4ACBA99A4C86AE57AB85AEFDB7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Guia de Implantação de Software</Template>
  <TotalTime>1</TotalTime>
  <Pages>1</Pages>
  <Words>875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Implantação</vt:lpstr>
    </vt:vector>
  </TitlesOfParts>
  <Manager>JOB SEA – MAR DE OPORTUNIDADES</Manager>
  <Company/>
  <LinksUpToDate>false</LinksUpToDate>
  <CharactersWithSpaces>5594</CharactersWithSpaces>
  <SharedDoc>false</SharedDoc>
  <HLinks>
    <vt:vector size="84" baseType="variant">
      <vt:variant>
        <vt:i4>1376309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_Toc420317041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_Toc420317040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_Toc420317039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_Toc420317038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_Toc420317037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_Toc420317036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_Toc420317035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_Toc420317034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_Toc420317033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_Toc420317032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_Toc420317031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_Toc420317030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_Toc420317029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_Toc420317028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Implantação</dc:title>
  <dc:subject>Versão 1</dc:subject>
  <dc:creator>Aluisio</dc:creator>
  <cp:lastModifiedBy>Aluisio Santos</cp:lastModifiedBy>
  <cp:revision>2</cp:revision>
  <cp:lastPrinted>2004-08-19T09:54:00Z</cp:lastPrinted>
  <dcterms:created xsi:type="dcterms:W3CDTF">2021-01-24T09:45:00Z</dcterms:created>
  <dcterms:modified xsi:type="dcterms:W3CDTF">2021-01-24T09:46:00Z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